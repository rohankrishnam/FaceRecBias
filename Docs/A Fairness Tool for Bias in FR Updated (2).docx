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1D91C" w14:textId="77777777" w:rsidR="00773BFB" w:rsidRPr="009D30B9" w:rsidRDefault="00773BFB" w:rsidP="00B3142A">
      <w:pPr>
        <w:pStyle w:val="Title"/>
        <w:framePr w:w="10080" w:wrap="notBeside" w:x="1094" w:y="162"/>
        <w:rPr>
          <w:rFonts w:ascii="Times New Roman" w:hAnsi="Times New Roman"/>
        </w:rPr>
      </w:pPr>
      <w:r w:rsidRPr="009D30B9">
        <w:rPr>
          <w:rFonts w:ascii="Times New Roman" w:hAnsi="Times New Roman"/>
        </w:rPr>
        <w:t>A Fairness Tool for Bias in FR</w:t>
      </w:r>
    </w:p>
    <w:p w14:paraId="214EE68A" w14:textId="592E586C" w:rsidR="00773BFB" w:rsidRPr="009D30B9" w:rsidRDefault="00773BFB" w:rsidP="007A173C">
      <w:pPr>
        <w:pStyle w:val="Authors"/>
        <w:framePr w:wrap="notBeside" w:x="1682" w:y="829"/>
        <w:rPr>
          <w:rFonts w:ascii="Times New Roman" w:hAnsi="Times New Roman"/>
        </w:rPr>
      </w:pPr>
      <w:r w:rsidRPr="009D30B9">
        <w:rPr>
          <w:rFonts w:ascii="Times New Roman" w:hAnsi="Times New Roman"/>
        </w:rPr>
        <w:t>Alice Louki</w:t>
      </w:r>
      <w:r w:rsidR="00B40637" w:rsidRPr="009D30B9">
        <w:rPr>
          <w:rFonts w:ascii="Times New Roman" w:hAnsi="Times New Roman"/>
        </w:rPr>
        <w:t>a</w:t>
      </w:r>
      <w:r w:rsidRPr="009D30B9">
        <w:rPr>
          <w:rFonts w:ascii="Times New Roman" w:hAnsi="Times New Roman"/>
        </w:rPr>
        <w:t>nova, Dylan Dasgupta, Rohan Krishnamurthi, William Cutler, Joseph Robinson</w:t>
      </w:r>
    </w:p>
    <w:p w14:paraId="39F3521F" w14:textId="3CDB4DF9" w:rsidR="00160CE0" w:rsidRPr="006E071F" w:rsidRDefault="00120E97">
      <w:pPr>
        <w:pStyle w:val="Text"/>
        <w:ind w:firstLine="0"/>
        <w:rPr>
          <w:rFonts w:ascii="Times" w:hAnsi="Times"/>
          <w:sz w:val="18"/>
          <w:szCs w:val="18"/>
        </w:rPr>
      </w:pPr>
      <w:r>
        <w:rPr>
          <w:rFonts w:ascii="Times" w:hAnsi="Times"/>
          <w:noProof/>
          <w:sz w:val="18"/>
          <w:szCs w:val="18"/>
        </w:rPr>
        <mc:AlternateContent>
          <mc:Choice Requires="wpg">
            <w:drawing>
              <wp:anchor distT="0" distB="0" distL="114300" distR="114300" simplePos="0" relativeHeight="251654144" behindDoc="0" locked="0" layoutInCell="1" allowOverlap="1" wp14:anchorId="3CEDEC3C" wp14:editId="225B82C6">
                <wp:simplePos x="0" y="0"/>
                <wp:positionH relativeFrom="margin">
                  <wp:posOffset>3463290</wp:posOffset>
                </wp:positionH>
                <wp:positionV relativeFrom="paragraph">
                  <wp:posOffset>1064895</wp:posOffset>
                </wp:positionV>
                <wp:extent cx="3048000" cy="196215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3048000" cy="1962150"/>
                          <a:chOff x="0" y="0"/>
                          <a:chExt cx="3182620" cy="2237740"/>
                        </a:xfrm>
                      </wpg:grpSpPr>
                      <wps:wsp>
                        <wps:cNvPr id="14" name="Text Box 14"/>
                        <wps:cNvSpPr txBox="1"/>
                        <wps:spPr>
                          <a:xfrm>
                            <a:off x="0" y="1584960"/>
                            <a:ext cx="3182620" cy="652780"/>
                          </a:xfrm>
                          <a:prstGeom prst="rect">
                            <a:avLst/>
                          </a:prstGeom>
                          <a:solidFill>
                            <a:prstClr val="white"/>
                          </a:solidFill>
                          <a:ln>
                            <a:noFill/>
                          </a:ln>
                        </wps:spPr>
                        <wps:txbx>
                          <w:txbxContent>
                            <w:p w14:paraId="36F798B4" w14:textId="08B6C299" w:rsidR="003A0262" w:rsidRPr="00447BFC" w:rsidRDefault="003A0262" w:rsidP="003A0262">
                              <w:pPr>
                                <w:pStyle w:val="Caption"/>
                                <w:jc w:val="both"/>
                                <w:rPr>
                                  <w:noProof/>
                                  <w:sz w:val="20"/>
                                  <w:szCs w:val="20"/>
                                </w:rPr>
                              </w:pPr>
                              <w:r>
                                <w:t xml:space="preserve">Figure </w:t>
                              </w:r>
                              <w:r>
                                <w:fldChar w:fldCharType="begin"/>
                              </w:r>
                              <w:r>
                                <w:instrText>SEQ Figure \* ARABIC</w:instrText>
                              </w:r>
                              <w:r>
                                <w:fldChar w:fldCharType="separate"/>
                              </w:r>
                              <w:r w:rsidR="00610ACF">
                                <w:rPr>
                                  <w:noProof/>
                                </w:rPr>
                                <w:t>1</w:t>
                              </w:r>
                              <w:r>
                                <w:fldChar w:fldCharType="end"/>
                              </w:r>
                              <w:r w:rsidR="00CC1B12">
                                <w:t>:</w:t>
                              </w:r>
                              <w:r>
                                <w:t xml:space="preserve"> </w:t>
                              </w:r>
                              <w:r w:rsidRPr="00CC1B12">
                                <w:rPr>
                                  <w:b/>
                                  <w:bCs/>
                                </w:rPr>
                                <w:t>BFW Image set</w:t>
                              </w:r>
                              <w:r>
                                <w:t xml:space="preserve"> [1]. </w:t>
                              </w:r>
                              <w:r w:rsidR="008038FD">
                                <w:t xml:space="preserve">Various faces from the Balanced Faces in the Wild (BFW) database used to </w:t>
                              </w:r>
                              <w:r w:rsidR="00AF6210">
                                <w:t xml:space="preserve">establish an unbiased </w:t>
                              </w:r>
                              <w:r w:rsidR="00E23800">
                                <w:t xml:space="preserve">identification method by </w:t>
                              </w:r>
                              <w:r w:rsidR="00887277">
                                <w:t xml:space="preserve">representing each race and gender to the same extent.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236220" y="0"/>
                            <a:ext cx="2552700" cy="15062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CEDEC3C" id="Group 2" o:spid="_x0000_s1026" style="position:absolute;left:0;text-align:left;margin-left:272.7pt;margin-top:83.85pt;width:240pt;height:154.5pt;z-index:251654144;mso-position-horizontal-relative:margin;mso-width-relative:margin;mso-height-relative:margin" coordsize="31826,223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">
                <v:shapetype id="_x0000_t202" coordsize="21600,21600" o:spt="202" path="m,l,21600r21600,l21600,xe">
                  <v:stroke joinstyle="miter"/>
                  <v:path gradientshapeok="t" o:connecttype="rect"/>
                </v:shapetype>
                <v:shape id="Text Box 14" o:spid="_x0000_s1027" type="#_x0000_t202" style="position:absolute;top:15849;width:31826;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6F798B4" w14:textId="08B6C299" w:rsidR="003A0262" w:rsidRPr="00447BFC" w:rsidRDefault="003A0262" w:rsidP="003A0262">
                        <w:pPr>
                          <w:pStyle w:val="Caption"/>
                          <w:jc w:val="both"/>
                          <w:rPr>
                            <w:noProof/>
                            <w:sz w:val="20"/>
                            <w:szCs w:val="20"/>
                          </w:rPr>
                        </w:pPr>
                        <w:r>
                          <w:t xml:space="preserve">Figure </w:t>
                        </w:r>
                        <w:r>
                          <w:fldChar w:fldCharType="begin"/>
                        </w:r>
                        <w:r>
                          <w:instrText>SEQ Figure \* ARABIC</w:instrText>
                        </w:r>
                        <w:r>
                          <w:fldChar w:fldCharType="separate"/>
                        </w:r>
                        <w:r w:rsidR="00610ACF">
                          <w:rPr>
                            <w:noProof/>
                          </w:rPr>
                          <w:t>1</w:t>
                        </w:r>
                        <w:r>
                          <w:fldChar w:fldCharType="end"/>
                        </w:r>
                        <w:r w:rsidR="00CC1B12">
                          <w:t>:</w:t>
                        </w:r>
                        <w:r>
                          <w:t xml:space="preserve"> </w:t>
                        </w:r>
                        <w:r w:rsidRPr="00CC1B12">
                          <w:rPr>
                            <w:b/>
                            <w:bCs/>
                          </w:rPr>
                          <w:t>BFW Image set</w:t>
                        </w:r>
                        <w:r>
                          <w:t xml:space="preserve"> [1]. </w:t>
                        </w:r>
                        <w:r w:rsidR="008038FD">
                          <w:t xml:space="preserve">Various faces from the Balanced Faces in the Wild (BFW) database used to </w:t>
                        </w:r>
                        <w:r w:rsidR="00AF6210">
                          <w:t xml:space="preserve">establish an unbiased </w:t>
                        </w:r>
                        <w:r w:rsidR="00E23800">
                          <w:t xml:space="preserve">identification method by </w:t>
                        </w:r>
                        <w:r w:rsidR="00887277">
                          <w:t xml:space="preserve">representing each race and gender to the same extent.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2362;width:25527;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">
                  <v:imagedata r:id="rId9" o:title=""/>
                </v:shape>
                <w10:wrap type="square" anchorx="margin"/>
              </v:group>
            </w:pict>
          </mc:Fallback>
        </mc:AlternateContent>
      </w:r>
    </w:p>
    <w:p w14:paraId="224D22F8" w14:textId="137886A8" w:rsidR="00A121A2" w:rsidRPr="00A121A2" w:rsidRDefault="00A121A2" w:rsidP="00A121A2">
      <w:pPr>
        <w:pStyle w:val="Abstract"/>
        <w:ind w:firstLine="0"/>
        <w:rPr>
          <w:rFonts w:ascii="Times New Roman" w:hAnsi="Times New Roman"/>
          <w:iCs/>
          <w:sz w:val="20"/>
          <w:szCs w:val="20"/>
        </w:rPr>
      </w:pPr>
      <w:r>
        <w:rPr>
          <w:rFonts w:ascii="Times New Roman" w:hAnsi="Times New Roman"/>
          <w:sz w:val="20"/>
          <w:szCs w:val="20"/>
        </w:rPr>
        <w:t>Abstract</w:t>
      </w:r>
    </w:p>
    <w:p w14:paraId="7E719777" w14:textId="3E1A6DA2" w:rsidR="00A15743" w:rsidRDefault="007851C9" w:rsidP="00AB33CF">
      <w:pPr>
        <w:pStyle w:val="Abstract"/>
        <w:rPr>
          <w:rFonts w:ascii="Times New Roman" w:hAnsi="Times New Roman"/>
          <w:b w:val="0"/>
          <w:sz w:val="20"/>
          <w:szCs w:val="20"/>
        </w:rPr>
      </w:pPr>
      <w:r>
        <w:rPr>
          <w:rFonts w:ascii="Times New Roman" w:hAnsi="Times New Roman"/>
          <w:b w:val="0"/>
          <w:sz w:val="20"/>
          <w:szCs w:val="20"/>
        </w:rPr>
        <w:t xml:space="preserve">We </w:t>
      </w:r>
      <w:r w:rsidR="00A15743">
        <w:rPr>
          <w:rFonts w:ascii="Times New Roman" w:hAnsi="Times New Roman"/>
          <w:b w:val="0"/>
          <w:sz w:val="20"/>
          <w:szCs w:val="20"/>
        </w:rPr>
        <w:t>develop</w:t>
      </w:r>
      <w:r w:rsidR="008B4401">
        <w:rPr>
          <w:rFonts w:ascii="Times New Roman" w:hAnsi="Times New Roman"/>
          <w:b w:val="0"/>
          <w:sz w:val="20"/>
          <w:szCs w:val="20"/>
        </w:rPr>
        <w:t xml:space="preserve"> a means to diagnose </w:t>
      </w:r>
      <w:r w:rsidR="003C3E54">
        <w:rPr>
          <w:rFonts w:ascii="Times New Roman" w:hAnsi="Times New Roman"/>
          <w:b w:val="0"/>
          <w:sz w:val="20"/>
          <w:szCs w:val="20"/>
        </w:rPr>
        <w:t>b</w:t>
      </w:r>
      <w:r w:rsidR="0060547F" w:rsidRPr="00806106">
        <w:rPr>
          <w:rFonts w:ascii="Times New Roman" w:hAnsi="Times New Roman"/>
          <w:b w:val="0"/>
          <w:sz w:val="20"/>
          <w:szCs w:val="20"/>
        </w:rPr>
        <w:t xml:space="preserve">ias in </w:t>
      </w:r>
      <w:r w:rsidR="00D92385">
        <w:rPr>
          <w:rFonts w:ascii="Times New Roman" w:hAnsi="Times New Roman"/>
          <w:b w:val="0"/>
          <w:sz w:val="20"/>
          <w:szCs w:val="20"/>
        </w:rPr>
        <w:t>facial recognition (F</w:t>
      </w:r>
      <w:r w:rsidR="0060547F" w:rsidRPr="00806106">
        <w:rPr>
          <w:rFonts w:ascii="Times New Roman" w:hAnsi="Times New Roman"/>
          <w:b w:val="0"/>
          <w:sz w:val="20"/>
          <w:szCs w:val="20"/>
        </w:rPr>
        <w:t>R</w:t>
      </w:r>
      <w:r w:rsidR="005E3B68">
        <w:rPr>
          <w:rFonts w:ascii="Times New Roman" w:hAnsi="Times New Roman"/>
          <w:b w:val="0"/>
          <w:sz w:val="20"/>
          <w:szCs w:val="20"/>
        </w:rPr>
        <w:t>)</w:t>
      </w:r>
      <w:r w:rsidR="00EA3B40">
        <w:rPr>
          <w:rFonts w:ascii="Times New Roman" w:hAnsi="Times New Roman"/>
          <w:b w:val="0"/>
          <w:sz w:val="20"/>
          <w:szCs w:val="20"/>
        </w:rPr>
        <w:t xml:space="preserve"> </w:t>
      </w:r>
      <w:r w:rsidR="005E3B68">
        <w:rPr>
          <w:rFonts w:ascii="Times New Roman" w:hAnsi="Times New Roman"/>
          <w:b w:val="0"/>
          <w:sz w:val="20"/>
          <w:szCs w:val="20"/>
        </w:rPr>
        <w:t>(</w:t>
      </w:r>
      <w:r w:rsidR="005E3B68">
        <w:rPr>
          <w:rFonts w:ascii="Times New Roman" w:hAnsi="Times New Roman"/>
          <w:b w:val="0"/>
          <w:i/>
          <w:iCs/>
          <w:sz w:val="20"/>
          <w:szCs w:val="20"/>
        </w:rPr>
        <w:t>s</w:t>
      </w:r>
      <w:r w:rsidR="00932327" w:rsidRPr="005E3B68">
        <w:rPr>
          <w:rFonts w:ascii="Times New Roman" w:hAnsi="Times New Roman"/>
          <w:b w:val="0"/>
          <w:i/>
          <w:iCs/>
          <w:sz w:val="20"/>
          <w:szCs w:val="20"/>
        </w:rPr>
        <w:t>ee Table 1</w:t>
      </w:r>
      <w:r w:rsidR="00D92385">
        <w:rPr>
          <w:rFonts w:ascii="Times New Roman" w:hAnsi="Times New Roman"/>
          <w:b w:val="0"/>
          <w:sz w:val="20"/>
          <w:szCs w:val="20"/>
        </w:rPr>
        <w:t>)</w:t>
      </w:r>
      <w:r w:rsidR="0060547F" w:rsidRPr="00806106">
        <w:rPr>
          <w:rFonts w:ascii="Times New Roman" w:hAnsi="Times New Roman"/>
          <w:b w:val="0"/>
          <w:sz w:val="20"/>
          <w:szCs w:val="20"/>
        </w:rPr>
        <w:t xml:space="preserve"> </w:t>
      </w:r>
      <w:r w:rsidR="003C3E54">
        <w:rPr>
          <w:rFonts w:ascii="Times New Roman" w:hAnsi="Times New Roman"/>
          <w:b w:val="0"/>
          <w:sz w:val="20"/>
          <w:szCs w:val="20"/>
        </w:rPr>
        <w:t xml:space="preserve">systems, </w:t>
      </w:r>
      <w:r w:rsidR="0060547F" w:rsidRPr="00806106">
        <w:rPr>
          <w:rFonts w:ascii="Times New Roman" w:hAnsi="Times New Roman"/>
          <w:b w:val="0"/>
          <w:sz w:val="20"/>
          <w:szCs w:val="20"/>
        </w:rPr>
        <w:t xml:space="preserve">an issue </w:t>
      </w:r>
      <w:r w:rsidR="003D0EDB">
        <w:rPr>
          <w:rFonts w:ascii="Times New Roman" w:hAnsi="Times New Roman"/>
          <w:b w:val="0"/>
          <w:sz w:val="20"/>
          <w:szCs w:val="20"/>
        </w:rPr>
        <w:t>causing</w:t>
      </w:r>
      <w:r w:rsidR="00AA4F73">
        <w:rPr>
          <w:rFonts w:ascii="Times New Roman" w:hAnsi="Times New Roman"/>
          <w:b w:val="0"/>
          <w:sz w:val="20"/>
          <w:szCs w:val="20"/>
        </w:rPr>
        <w:t xml:space="preserve"> unequal access to </w:t>
      </w:r>
      <w:r w:rsidR="00F66431">
        <w:rPr>
          <w:rFonts w:ascii="Times New Roman" w:hAnsi="Times New Roman"/>
          <w:b w:val="0"/>
          <w:sz w:val="20"/>
          <w:szCs w:val="20"/>
        </w:rPr>
        <w:t xml:space="preserve">the </w:t>
      </w:r>
      <w:r w:rsidR="0060547F" w:rsidRPr="00806106">
        <w:rPr>
          <w:rFonts w:ascii="Times New Roman" w:hAnsi="Times New Roman"/>
          <w:b w:val="0"/>
          <w:sz w:val="20"/>
          <w:szCs w:val="20"/>
        </w:rPr>
        <w:t>technolog</w:t>
      </w:r>
      <w:r w:rsidR="00F66431">
        <w:rPr>
          <w:rFonts w:ascii="Times New Roman" w:hAnsi="Times New Roman"/>
          <w:b w:val="0"/>
          <w:sz w:val="20"/>
          <w:szCs w:val="20"/>
        </w:rPr>
        <w:t>ical benefits</w:t>
      </w:r>
      <w:r w:rsidR="0060547F" w:rsidRPr="00806106">
        <w:rPr>
          <w:rFonts w:ascii="Times New Roman" w:hAnsi="Times New Roman"/>
          <w:b w:val="0"/>
          <w:sz w:val="20"/>
          <w:szCs w:val="20"/>
        </w:rPr>
        <w:t xml:space="preserve"> </w:t>
      </w:r>
      <w:r w:rsidR="00F66431">
        <w:rPr>
          <w:rFonts w:ascii="Times New Roman" w:hAnsi="Times New Roman"/>
          <w:b w:val="0"/>
          <w:sz w:val="20"/>
          <w:szCs w:val="20"/>
        </w:rPr>
        <w:t xml:space="preserve">of AI </w:t>
      </w:r>
      <w:r w:rsidR="00AA4F73">
        <w:rPr>
          <w:rFonts w:ascii="Times New Roman" w:hAnsi="Times New Roman"/>
          <w:b w:val="0"/>
          <w:sz w:val="20"/>
          <w:szCs w:val="20"/>
        </w:rPr>
        <w:t>for certain subgroups</w:t>
      </w:r>
      <w:r w:rsidR="0060547F" w:rsidRPr="00806106">
        <w:rPr>
          <w:rFonts w:ascii="Times New Roman" w:hAnsi="Times New Roman"/>
          <w:b w:val="0"/>
          <w:sz w:val="20"/>
          <w:szCs w:val="20"/>
        </w:rPr>
        <w:t>.</w:t>
      </w:r>
      <w:r w:rsidR="0052213B">
        <w:rPr>
          <w:rFonts w:ascii="Times New Roman" w:hAnsi="Times New Roman"/>
          <w:b w:val="0"/>
          <w:sz w:val="20"/>
          <w:szCs w:val="20"/>
        </w:rPr>
        <w:t xml:space="preserve"> </w:t>
      </w:r>
      <w:r w:rsidR="008E742F">
        <w:rPr>
          <w:rFonts w:ascii="Times New Roman" w:hAnsi="Times New Roman"/>
          <w:b w:val="0"/>
          <w:sz w:val="20"/>
          <w:szCs w:val="20"/>
        </w:rPr>
        <w:t xml:space="preserve">Specifically, we present an easy-to-use </w:t>
      </w:r>
      <w:r w:rsidR="00A67471">
        <w:rPr>
          <w:rFonts w:ascii="Times New Roman" w:hAnsi="Times New Roman"/>
          <w:b w:val="0"/>
          <w:sz w:val="20"/>
          <w:szCs w:val="20"/>
        </w:rPr>
        <w:t xml:space="preserve">dashboard </w:t>
      </w:r>
      <w:r w:rsidR="008E742F">
        <w:rPr>
          <w:rFonts w:ascii="Times New Roman" w:hAnsi="Times New Roman"/>
          <w:b w:val="0"/>
          <w:sz w:val="20"/>
          <w:szCs w:val="20"/>
        </w:rPr>
        <w:t>tool that outlines the extent to which</w:t>
      </w:r>
      <w:r w:rsidR="00C65E82">
        <w:rPr>
          <w:rFonts w:ascii="Times New Roman" w:hAnsi="Times New Roman"/>
          <w:b w:val="0"/>
          <w:sz w:val="20"/>
          <w:szCs w:val="20"/>
        </w:rPr>
        <w:t xml:space="preserve"> a given FR algorithm is biased and </w:t>
      </w:r>
      <w:r w:rsidR="006403DF">
        <w:rPr>
          <w:rFonts w:ascii="Times New Roman" w:hAnsi="Times New Roman"/>
          <w:b w:val="0"/>
          <w:sz w:val="20"/>
          <w:szCs w:val="20"/>
        </w:rPr>
        <w:t xml:space="preserve">for which subgroups this bias is most severe. We </w:t>
      </w:r>
      <w:r w:rsidR="00481553">
        <w:rPr>
          <w:rFonts w:ascii="Times New Roman" w:hAnsi="Times New Roman"/>
          <w:b w:val="0"/>
          <w:sz w:val="20"/>
          <w:szCs w:val="20"/>
        </w:rPr>
        <w:t>evaluate the FR system against</w:t>
      </w:r>
      <w:r w:rsidR="006403DF">
        <w:rPr>
          <w:rFonts w:ascii="Times New Roman" w:hAnsi="Times New Roman"/>
          <w:b w:val="0"/>
          <w:sz w:val="20"/>
          <w:szCs w:val="20"/>
        </w:rPr>
        <w:t xml:space="preserve"> a state-of-the-art </w:t>
      </w:r>
      <w:r w:rsidR="0041222A">
        <w:rPr>
          <w:rFonts w:ascii="Times New Roman" w:hAnsi="Times New Roman"/>
          <w:b w:val="0"/>
          <w:sz w:val="20"/>
          <w:szCs w:val="20"/>
        </w:rPr>
        <w:t xml:space="preserve">Balanced Faces in the Wild </w:t>
      </w:r>
      <w:r w:rsidR="003A71F6">
        <w:rPr>
          <w:rFonts w:ascii="Times New Roman" w:hAnsi="Times New Roman"/>
          <w:b w:val="0"/>
          <w:sz w:val="20"/>
          <w:szCs w:val="20"/>
        </w:rPr>
        <w:t xml:space="preserve">database </w:t>
      </w:r>
      <w:r w:rsidR="0041222A">
        <w:rPr>
          <w:rFonts w:ascii="Times New Roman" w:hAnsi="Times New Roman"/>
          <w:b w:val="0"/>
          <w:sz w:val="20"/>
          <w:szCs w:val="20"/>
        </w:rPr>
        <w:t>(BFW</w:t>
      </w:r>
      <w:r w:rsidR="005E3B68">
        <w:rPr>
          <w:rFonts w:ascii="Times New Roman" w:hAnsi="Times New Roman"/>
          <w:b w:val="0"/>
          <w:sz w:val="20"/>
          <w:szCs w:val="20"/>
        </w:rPr>
        <w:t>)</w:t>
      </w:r>
      <w:r w:rsidR="00EA3B40">
        <w:rPr>
          <w:rFonts w:ascii="Times New Roman" w:hAnsi="Times New Roman"/>
          <w:b w:val="0"/>
          <w:sz w:val="20"/>
          <w:szCs w:val="20"/>
        </w:rPr>
        <w:t xml:space="preserve"> </w:t>
      </w:r>
      <w:r w:rsidR="003D6FB8">
        <w:rPr>
          <w:rFonts w:ascii="Times New Roman" w:hAnsi="Times New Roman"/>
          <w:b w:val="0"/>
          <w:sz w:val="20"/>
          <w:szCs w:val="20"/>
        </w:rPr>
        <w:t>(</w:t>
      </w:r>
      <w:r w:rsidR="005E3B68">
        <w:rPr>
          <w:rFonts w:ascii="Times New Roman" w:hAnsi="Times New Roman"/>
          <w:b w:val="0"/>
          <w:sz w:val="20"/>
          <w:szCs w:val="20"/>
        </w:rPr>
        <w:t>s</w:t>
      </w:r>
      <w:r w:rsidR="003A71F6" w:rsidRPr="005E3B68">
        <w:rPr>
          <w:rFonts w:ascii="Times New Roman" w:hAnsi="Times New Roman"/>
          <w:b w:val="0"/>
          <w:i/>
          <w:iCs/>
          <w:sz w:val="20"/>
          <w:szCs w:val="20"/>
        </w:rPr>
        <w:t>ee Figure 1</w:t>
      </w:r>
      <w:r w:rsidR="0041222A">
        <w:rPr>
          <w:rFonts w:ascii="Times New Roman" w:hAnsi="Times New Roman"/>
          <w:b w:val="0"/>
          <w:sz w:val="20"/>
          <w:szCs w:val="20"/>
        </w:rPr>
        <w:t>), which is balanced by gender, ethnicity, and subgroup to ensur</w:t>
      </w:r>
      <w:r w:rsidR="00481553">
        <w:rPr>
          <w:rFonts w:ascii="Times New Roman" w:hAnsi="Times New Roman"/>
          <w:b w:val="0"/>
          <w:sz w:val="20"/>
          <w:szCs w:val="20"/>
        </w:rPr>
        <w:t xml:space="preserve">e </w:t>
      </w:r>
      <w:r w:rsidR="00A67471">
        <w:rPr>
          <w:rFonts w:ascii="Times New Roman" w:hAnsi="Times New Roman"/>
          <w:b w:val="0"/>
          <w:sz w:val="20"/>
          <w:szCs w:val="20"/>
        </w:rPr>
        <w:t>an accurate and unbiased evaluation. Our dashboard is</w:t>
      </w:r>
      <w:r w:rsidR="007F0846">
        <w:rPr>
          <w:rFonts w:ascii="Times New Roman" w:hAnsi="Times New Roman"/>
          <w:b w:val="0"/>
          <w:sz w:val="20"/>
          <w:szCs w:val="20"/>
        </w:rPr>
        <w:t xml:space="preserve"> complete with a variety of interactive plots for visual analysis of FR bias from multiple perspectives. These tools </w:t>
      </w:r>
      <w:r w:rsidR="00ED55E2">
        <w:rPr>
          <w:rFonts w:ascii="Times New Roman" w:hAnsi="Times New Roman"/>
          <w:b w:val="0"/>
          <w:sz w:val="20"/>
          <w:szCs w:val="20"/>
        </w:rPr>
        <w:t xml:space="preserve">contribute toward fairness in AI by providing users the ability to </w:t>
      </w:r>
      <w:r w:rsidR="00AA4F73">
        <w:rPr>
          <w:rFonts w:ascii="Times New Roman" w:hAnsi="Times New Roman"/>
          <w:b w:val="0"/>
          <w:sz w:val="20"/>
          <w:szCs w:val="20"/>
        </w:rPr>
        <w:t xml:space="preserve">recognize and address the biases of their </w:t>
      </w:r>
      <w:r w:rsidR="00835143">
        <w:rPr>
          <w:rFonts w:ascii="Times New Roman" w:hAnsi="Times New Roman"/>
          <w:b w:val="0"/>
          <w:sz w:val="20"/>
          <w:szCs w:val="20"/>
        </w:rPr>
        <w:t>FR</w:t>
      </w:r>
      <w:r w:rsidR="00AA4F73">
        <w:rPr>
          <w:rFonts w:ascii="Times New Roman" w:hAnsi="Times New Roman"/>
          <w:b w:val="0"/>
          <w:sz w:val="20"/>
          <w:szCs w:val="20"/>
        </w:rPr>
        <w:t xml:space="preserve"> models.</w:t>
      </w:r>
    </w:p>
    <w:p w14:paraId="2EF9D6B6" w14:textId="254BDE27" w:rsidR="00FC4C58" w:rsidRPr="00691366" w:rsidRDefault="00FC4C58" w:rsidP="00FC4C58">
      <w:pPr>
        <w:pStyle w:val="Heading1"/>
        <w:rPr>
          <w:smallCaps w:val="0"/>
        </w:rPr>
      </w:pPr>
      <w:r w:rsidRPr="00691366">
        <w:rPr>
          <w:smallCaps w:val="0"/>
        </w:rPr>
        <w:t>I</w:t>
      </w:r>
      <w:r w:rsidRPr="00691366">
        <w:rPr>
          <w:rStyle w:val="StyleHeading18ptChar"/>
          <w:sz w:val="20"/>
        </w:rPr>
        <w:t>ntroduction</w:t>
      </w:r>
    </w:p>
    <w:p w14:paraId="41AEE334" w14:textId="77777777" w:rsidR="00FC4C58" w:rsidRPr="006400D6" w:rsidRDefault="00FC4C58" w:rsidP="00FC4C58">
      <w:pPr>
        <w:pStyle w:val="Text"/>
        <w:keepNext/>
        <w:framePr w:dropCap="drop" w:lines="2" w:h="440" w:hRule="exact" w:wrap="auto" w:vAnchor="text" w:hAnchor="text"/>
        <w:spacing w:line="440" w:lineRule="exact"/>
        <w:ind w:firstLine="0"/>
        <w:rPr>
          <w:rFonts w:ascii="Times" w:hAnsi="Times"/>
          <w:smallCaps/>
          <w:position w:val="-3"/>
          <w:sz w:val="55"/>
          <w:szCs w:val="55"/>
        </w:rPr>
      </w:pPr>
      <w:r w:rsidRPr="2F8CD588">
        <w:rPr>
          <w:rFonts w:ascii="Times" w:hAnsi="Times"/>
          <w:position w:val="-3"/>
          <w:sz w:val="55"/>
          <w:szCs w:val="55"/>
        </w:rPr>
        <w:t>F</w:t>
      </w:r>
    </w:p>
    <w:p w14:paraId="199EFB4F" w14:textId="2EF37A5D" w:rsidR="005A2D88" w:rsidRDefault="00FC4C58" w:rsidP="00155418">
      <w:pPr>
        <w:pStyle w:val="PARA"/>
      </w:pPr>
      <w:r>
        <w:t>acial recognition</w:t>
      </w:r>
      <w:r w:rsidR="1CDFC9ED">
        <w:t xml:space="preserve"> </w:t>
      </w:r>
      <w:r>
        <w:t xml:space="preserve">(FR) is a rapidly expanding form of </w:t>
      </w:r>
      <w:r w:rsidR="003513CC">
        <w:t>machine learning (ML)</w:t>
      </w:r>
      <w:r w:rsidR="00D31F2B">
        <w:t xml:space="preserve"> technology</w:t>
      </w:r>
      <w:r>
        <w:t xml:space="preserve"> </w:t>
      </w:r>
      <w:r w:rsidR="00D31F2B">
        <w:t xml:space="preserve">ranging in use </w:t>
      </w:r>
      <w:r w:rsidR="002A2358">
        <w:t>from personal device security and social media to surveillance</w:t>
      </w:r>
      <w:r>
        <w:t xml:space="preserve">. </w:t>
      </w:r>
      <w:r w:rsidR="006C7271">
        <w:t xml:space="preserve">Bias occurs when an </w:t>
      </w:r>
      <w:r w:rsidR="00AA55D2">
        <w:t xml:space="preserve">FR </w:t>
      </w:r>
      <w:r w:rsidR="006C7271">
        <w:t xml:space="preserve">algorithm systematically performs better </w:t>
      </w:r>
      <w:r w:rsidR="00AA55D2">
        <w:t>on images belonging</w:t>
      </w:r>
      <w:r w:rsidR="006C7271">
        <w:t xml:space="preserve"> </w:t>
      </w:r>
      <w:r w:rsidR="00C5106C">
        <w:t xml:space="preserve">to </w:t>
      </w:r>
      <w:r w:rsidR="006C7271">
        <w:t>certain subgroups over others</w:t>
      </w:r>
      <w:r w:rsidR="00AA55D2">
        <w:t xml:space="preserve">. </w:t>
      </w:r>
      <w:r w:rsidR="003513CC">
        <w:t>Indicators of a better performance include</w:t>
      </w:r>
      <w:r w:rsidR="00304DAA">
        <w:t xml:space="preserve"> a lower </w:t>
      </w:r>
      <w:r w:rsidR="005161AD">
        <w:t>false positive rate (FPR)</w:t>
      </w:r>
      <w:r w:rsidR="00301687">
        <w:t xml:space="preserve"> or a higher true positive rate (TPR).</w:t>
      </w:r>
      <w:r w:rsidR="006C7271">
        <w:t xml:space="preserve"> </w:t>
      </w:r>
      <w:r w:rsidR="003513CC">
        <w:t>Performance metrics such as these</w:t>
      </w:r>
      <w:r w:rsidR="009D4E17">
        <w:t xml:space="preserve"> can be analyzed through visualizations such as the confusion matrix, </w:t>
      </w:r>
      <w:r w:rsidR="003513CC">
        <w:t>DET</w:t>
      </w:r>
      <w:r w:rsidR="009D4E17">
        <w:t xml:space="preserve"> curve, </w:t>
      </w:r>
      <w:r w:rsidR="003513CC">
        <w:t>SDM</w:t>
      </w:r>
      <w:r w:rsidR="009D4E17">
        <w:t xml:space="preserve"> curve, and </w:t>
      </w:r>
      <w:r w:rsidR="002E1CFD">
        <w:t xml:space="preserve">the </w:t>
      </w:r>
      <w:r w:rsidR="003513CC">
        <w:t>ROC</w:t>
      </w:r>
      <w:r w:rsidR="009D4E17">
        <w:t xml:space="preserve"> curve (</w:t>
      </w:r>
      <w:r w:rsidR="009D4E17">
        <w:rPr>
          <w:i/>
          <w:iCs/>
        </w:rPr>
        <w:t>see Figures 2,3,4,5)</w:t>
      </w:r>
      <w:r w:rsidR="005A2D88">
        <w:t>.</w:t>
      </w:r>
      <w:r w:rsidR="00155418">
        <w:t xml:space="preserve"> When separated by gender, ethnicity, or subgroup, t</w:t>
      </w:r>
      <w:r w:rsidR="005A2D88">
        <w:t>he</w:t>
      </w:r>
      <w:r w:rsidR="00155418">
        <w:t xml:space="preserve">se plots can provide </w:t>
      </w:r>
      <w:r w:rsidR="00C5106C">
        <w:t xml:space="preserve">an </w:t>
      </w:r>
      <w:r w:rsidR="00155418">
        <w:t>on-demand analysis of the bias in a given FR algorithm</w:t>
      </w:r>
      <w:r w:rsidR="00772EEF">
        <w:t>.</w:t>
      </w:r>
    </w:p>
    <w:p w14:paraId="6065A54D" w14:textId="7A47375C" w:rsidR="00B9356A" w:rsidRDefault="00B9356A" w:rsidP="00155418">
      <w:pPr>
        <w:pStyle w:val="PARA"/>
      </w:pPr>
    </w:p>
    <w:p w14:paraId="7E9495E5" w14:textId="4A71765C" w:rsidR="003B1468" w:rsidRDefault="003513CC" w:rsidP="003513CC">
      <w:pPr>
        <w:pStyle w:val="PARA"/>
        <w:ind w:firstLine="202"/>
      </w:pPr>
      <w:r>
        <w:rPr>
          <w:noProof/>
        </w:rPr>
        <mc:AlternateContent>
          <mc:Choice Requires="wpg">
            <w:drawing>
              <wp:anchor distT="0" distB="0" distL="114300" distR="114300" simplePos="0" relativeHeight="251664390" behindDoc="0" locked="0" layoutInCell="1" allowOverlap="1" wp14:anchorId="193A89B5" wp14:editId="45DA66A3">
                <wp:simplePos x="0" y="0"/>
                <wp:positionH relativeFrom="margin">
                  <wp:align>left</wp:align>
                </wp:positionH>
                <wp:positionV relativeFrom="paragraph">
                  <wp:posOffset>643255</wp:posOffset>
                </wp:positionV>
                <wp:extent cx="3095625" cy="2383155"/>
                <wp:effectExtent l="0" t="0" r="9525" b="0"/>
                <wp:wrapSquare wrapText="bothSides"/>
                <wp:docPr id="5" name="Group 5"/>
                <wp:cNvGraphicFramePr/>
                <a:graphic xmlns:a="http://schemas.openxmlformats.org/drawingml/2006/main">
                  <a:graphicData uri="http://schemas.microsoft.com/office/word/2010/wordprocessingGroup">
                    <wpg:wgp>
                      <wpg:cNvGrpSpPr/>
                      <wpg:grpSpPr>
                        <a:xfrm>
                          <a:off x="0" y="0"/>
                          <a:ext cx="3095625" cy="2383155"/>
                          <a:chOff x="0" y="0"/>
                          <a:chExt cx="3095625" cy="2383155"/>
                        </a:xfrm>
                      </wpg:grpSpPr>
                      <pic:pic xmlns:pic="http://schemas.openxmlformats.org/drawingml/2006/picture">
                        <pic:nvPicPr>
                          <pic:cNvPr id="1" name="Picture 1" descr="A screenshot of tex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4957"/>
                          <a:stretch/>
                        </pic:blipFill>
                        <pic:spPr bwMode="auto">
                          <a:xfrm>
                            <a:off x="0" y="342900"/>
                            <a:ext cx="3095625" cy="2040255"/>
                          </a:xfrm>
                          <a:prstGeom prst="rect">
                            <a:avLst/>
                          </a:prstGeom>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0" y="0"/>
                            <a:ext cx="2633345" cy="381000"/>
                          </a:xfrm>
                          <a:prstGeom prst="rect">
                            <a:avLst/>
                          </a:prstGeom>
                          <a:solidFill>
                            <a:srgbClr val="FFFFFF"/>
                          </a:solidFill>
                          <a:ln w="9525">
                            <a:noFill/>
                            <a:miter lim="800000"/>
                            <a:headEnd/>
                            <a:tailEnd/>
                          </a:ln>
                        </wps:spPr>
                        <wps:txbx>
                          <w:txbxContent>
                            <w:p w14:paraId="42EC7826" w14:textId="518B2B39" w:rsidR="003513CC" w:rsidRPr="00B9356A" w:rsidRDefault="003513CC" w:rsidP="003513CC">
                              <w:pPr>
                                <w:pStyle w:val="PARA"/>
                                <w:rPr>
                                  <w:i/>
                                  <w:iCs/>
                                  <w:color w:val="44546A" w:themeColor="text2"/>
                                  <w:sz w:val="18"/>
                                  <w:szCs w:val="18"/>
                                </w:rPr>
                              </w:pPr>
                              <w:r>
                                <w:rPr>
                                  <w:b/>
                                  <w:bCs/>
                                  <w:i/>
                                  <w:iCs/>
                                  <w:color w:val="44546A" w:themeColor="text2"/>
                                  <w:sz w:val="18"/>
                                  <w:szCs w:val="18"/>
                                </w:rPr>
                                <w:t xml:space="preserve">Table </w:t>
                              </w:r>
                              <w:r w:rsidRPr="003513CC">
                                <w:rPr>
                                  <w:b/>
                                  <w:bCs/>
                                  <w:i/>
                                  <w:iCs/>
                                  <w:color w:val="44546A" w:themeColor="text2"/>
                                  <w:sz w:val="18"/>
                                  <w:szCs w:val="18"/>
                                </w:rPr>
                                <w:t>1</w:t>
                              </w:r>
                              <w:r>
                                <w:rPr>
                                  <w:i/>
                                  <w:iCs/>
                                  <w:color w:val="44546A" w:themeColor="text2"/>
                                  <w:sz w:val="18"/>
                                  <w:szCs w:val="18"/>
                                </w:rPr>
                                <w:t>. The acronyms, abbreviations, and their respective definitions used throughout the paper</w:t>
                              </w:r>
                            </w:p>
                            <w:p w14:paraId="0C52D656" w14:textId="2B86C62E" w:rsidR="003513CC" w:rsidRDefault="003513CC"/>
                          </w:txbxContent>
                        </wps:txbx>
                        <wps:bodyPr rot="0" vert="horz" wrap="square" lIns="91440" tIns="45720" rIns="91440" bIns="45720" anchor="t" anchorCtr="0">
                          <a:noAutofit/>
                        </wps:bodyPr>
                      </wps:wsp>
                    </wpg:wgp>
                  </a:graphicData>
                </a:graphic>
              </wp:anchor>
            </w:drawing>
          </mc:Choice>
          <mc:Fallback>
            <w:pict>
              <v:group w14:anchorId="193A89B5" id="Group 5" o:spid="_x0000_s1029" style="position:absolute;left:0;text-align:left;margin-left:0;margin-top:50.65pt;width:243.75pt;height:187.65pt;z-index:251664390;mso-position-horizontal:left;mso-position-horizontal-relative:margin" coordsize="30956,23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">
                <v:shape id="Picture 1" o:spid="_x0000_s1030" type="#_x0000_t75" alt="A screenshot of text&#10;&#10;Description automatically generated" style="position:absolute;top:3429;width:30956;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">
                  <v:imagedata r:id="rId11" o:title="A screenshot of text&#10;&#10;Description automatically generated" croptop="9802f"/>
                </v:shape>
                <v:shape id="_x0000_s1031" type="#_x0000_t202" style="position:absolute;width:2633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2EC7826" w14:textId="518B2B39" w:rsidR="003513CC" w:rsidRPr="00B9356A" w:rsidRDefault="003513CC" w:rsidP="003513CC">
                        <w:pPr>
                          <w:pStyle w:val="PARA"/>
                          <w:rPr>
                            <w:i/>
                            <w:iCs/>
                            <w:color w:val="44546A" w:themeColor="text2"/>
                            <w:sz w:val="18"/>
                            <w:szCs w:val="18"/>
                          </w:rPr>
                        </w:pPr>
                        <w:r>
                          <w:rPr>
                            <w:b/>
                            <w:bCs/>
                            <w:i/>
                            <w:iCs/>
                            <w:color w:val="44546A" w:themeColor="text2"/>
                            <w:sz w:val="18"/>
                            <w:szCs w:val="18"/>
                          </w:rPr>
                          <w:t xml:space="preserve">Table </w:t>
                        </w:r>
                        <w:r w:rsidRPr="003513CC">
                          <w:rPr>
                            <w:b/>
                            <w:bCs/>
                            <w:i/>
                            <w:iCs/>
                            <w:color w:val="44546A" w:themeColor="text2"/>
                            <w:sz w:val="18"/>
                            <w:szCs w:val="18"/>
                          </w:rPr>
                          <w:t>1</w:t>
                        </w:r>
                        <w:r>
                          <w:rPr>
                            <w:i/>
                            <w:iCs/>
                            <w:color w:val="44546A" w:themeColor="text2"/>
                            <w:sz w:val="18"/>
                            <w:szCs w:val="18"/>
                          </w:rPr>
                          <w:t>. The acronyms, abbreviations, and their respective definitions used throughout the paper</w:t>
                        </w:r>
                      </w:p>
                      <w:p w14:paraId="0C52D656" w14:textId="2B86C62E" w:rsidR="003513CC" w:rsidRDefault="003513CC"/>
                    </w:txbxContent>
                  </v:textbox>
                </v:shape>
                <w10:wrap type="square" anchorx="margin"/>
              </v:group>
            </w:pict>
          </mc:Fallback>
        </mc:AlternateContent>
      </w:r>
      <w:r w:rsidR="00F24B5F">
        <w:t>In order to construct these plots for a given FR system</w:t>
      </w:r>
      <w:r w:rsidR="00B123B0">
        <w:t>, th</w:t>
      </w:r>
      <w:r w:rsidR="0042124A">
        <w:t>e</w:t>
      </w:r>
      <w:r w:rsidR="00B123B0">
        <w:t xml:space="preserve"> model must be </w:t>
      </w:r>
      <w:r w:rsidR="00A717C4">
        <w:t xml:space="preserve">evaluated against a data set of faces. It is imperative that the data set used </w:t>
      </w:r>
      <w:r w:rsidR="003A785F">
        <w:t>is balanced in terms of all subgroups (</w:t>
      </w:r>
      <w:r w:rsidR="008D775C">
        <w:t xml:space="preserve">i.e., </w:t>
      </w:r>
      <w:r w:rsidR="003A785F">
        <w:t>gender, ethnicity, and their intersection)</w:t>
      </w:r>
      <w:r w:rsidR="008D775C">
        <w:t xml:space="preserve">, or else the evaluation itself </w:t>
      </w:r>
      <w:r w:rsidR="009E2DB8">
        <w:t xml:space="preserve">suffers from the same biases we </w:t>
      </w:r>
      <w:r w:rsidR="002E1CFD">
        <w:t>seek</w:t>
      </w:r>
      <w:r w:rsidR="009E2DB8">
        <w:t xml:space="preserve"> to eliminate.</w:t>
      </w:r>
    </w:p>
    <w:p w14:paraId="76EB09C7" w14:textId="3BE5A3F9" w:rsidR="003D6FB8" w:rsidRDefault="00FC4C58" w:rsidP="006828D2">
      <w:pPr>
        <w:pStyle w:val="PARA"/>
        <w:ind w:firstLine="202"/>
      </w:pPr>
      <w:r w:rsidRPr="000C7CE5">
        <w:t>By</w:t>
      </w:r>
      <w:r w:rsidRPr="2F8CD588">
        <w:t xml:space="preserve"> taking a </w:t>
      </w:r>
      <w:r w:rsidR="00F24CE7">
        <w:t xml:space="preserve">balanced </w:t>
      </w:r>
      <w:r w:rsidRPr="2F8CD588">
        <w:t xml:space="preserve">dataset of people from </w:t>
      </w:r>
      <w:r w:rsidR="00555812">
        <w:t>diverse</w:t>
      </w:r>
      <w:r w:rsidRPr="2F8CD588">
        <w:t xml:space="preserve"> backgrounds, tests can be </w:t>
      </w:r>
      <w:r w:rsidR="0090763F">
        <w:t>confidently</w:t>
      </w:r>
      <w:r w:rsidRPr="2F8CD588">
        <w:t xml:space="preserve"> run to see where bias </w:t>
      </w:r>
      <w:r w:rsidR="0090763F">
        <w:t xml:space="preserve">occurs </w:t>
      </w:r>
      <w:r w:rsidRPr="2F8CD588">
        <w:t xml:space="preserve">and </w:t>
      </w:r>
      <w:r w:rsidR="0090763F">
        <w:t xml:space="preserve">which subgroups are affected the </w:t>
      </w:r>
      <w:r w:rsidRPr="2F8CD588">
        <w:t>most</w:t>
      </w:r>
      <w:r w:rsidR="00990815">
        <w:t xml:space="preserve"> </w:t>
      </w:r>
      <w:r w:rsidR="007E21B5">
        <w:t>(</w:t>
      </w:r>
      <w:r w:rsidR="006836AE">
        <w:rPr>
          <w:i/>
          <w:iCs/>
        </w:rPr>
        <w:t>see</w:t>
      </w:r>
      <w:r w:rsidR="00990815">
        <w:rPr>
          <w:i/>
          <w:iCs/>
        </w:rPr>
        <w:t xml:space="preserve"> </w:t>
      </w:r>
      <w:r w:rsidR="006836AE">
        <w:rPr>
          <w:i/>
          <w:iCs/>
        </w:rPr>
        <w:t>F</w:t>
      </w:r>
      <w:r w:rsidR="00990815">
        <w:rPr>
          <w:i/>
          <w:iCs/>
        </w:rPr>
        <w:t>igure 1</w:t>
      </w:r>
      <w:r w:rsidR="007E21B5">
        <w:rPr>
          <w:i/>
          <w:iCs/>
        </w:rPr>
        <w:t>)</w:t>
      </w:r>
      <w:r w:rsidR="00990815">
        <w:rPr>
          <w:i/>
          <w:iCs/>
        </w:rPr>
        <w:t>.</w:t>
      </w:r>
      <w:r w:rsidRPr="2F8CD588">
        <w:t xml:space="preserve"> </w:t>
      </w:r>
      <w:r w:rsidR="007D32C2">
        <w:t>Our dashboard tool</w:t>
      </w:r>
      <w:r w:rsidR="00BF4EC2">
        <w:t xml:space="preserve"> </w:t>
      </w:r>
      <w:r w:rsidR="00BF4EC2">
        <w:rPr>
          <w:i/>
          <w:iCs/>
        </w:rPr>
        <w:t>(see figure 8)</w:t>
      </w:r>
      <w:r w:rsidR="007D32C2">
        <w:t xml:space="preserve"> </w:t>
      </w:r>
      <w:r w:rsidR="003513CC">
        <w:t>grants</w:t>
      </w:r>
      <w:r w:rsidR="007D32C2">
        <w:t xml:space="preserve"> users the ability to leverage our balanced data set </w:t>
      </w:r>
      <w:r w:rsidR="007B17E9">
        <w:t xml:space="preserve">for their bias evaluation. </w:t>
      </w:r>
      <w:r w:rsidR="003513CC">
        <w:t>It</w:t>
      </w:r>
      <w:r w:rsidR="007B17E9">
        <w:t xml:space="preserve"> dynamically generate</w:t>
      </w:r>
      <w:r w:rsidR="003513CC">
        <w:t>s</w:t>
      </w:r>
      <w:r w:rsidR="007B17E9">
        <w:t xml:space="preserve"> multiple visualizations to offer </w:t>
      </w:r>
      <w:r w:rsidR="007F42B7">
        <w:t>different</w:t>
      </w:r>
      <w:r w:rsidR="007B17E9">
        <w:t xml:space="preserve"> perspectives on the unique nature of </w:t>
      </w:r>
      <w:r w:rsidR="002E1CFD">
        <w:t>the bias of a given FR algorithm</w:t>
      </w:r>
      <w:r w:rsidR="006C5061">
        <w:t xml:space="preserve">, and because </w:t>
      </w:r>
      <w:r w:rsidR="00535DF5">
        <w:t xml:space="preserve">of </w:t>
      </w:r>
      <w:r w:rsidR="006C5061">
        <w:t xml:space="preserve">our intuitive </w:t>
      </w:r>
      <w:r w:rsidR="00535DF5">
        <w:t xml:space="preserve">dashboard </w:t>
      </w:r>
      <w:r w:rsidR="006C5061">
        <w:t xml:space="preserve">layout </w:t>
      </w:r>
      <w:r w:rsidR="00535DF5">
        <w:t>and</w:t>
      </w:r>
      <w:r w:rsidR="006C5061">
        <w:t xml:space="preserve"> well-documented</w:t>
      </w:r>
      <w:r w:rsidR="003513CC">
        <w:t xml:space="preserve"> visualizations</w:t>
      </w:r>
      <w:r w:rsidR="006C5061">
        <w:t>,</w:t>
      </w:r>
      <w:r w:rsidR="00306F4A">
        <w:t xml:space="preserve"> </w:t>
      </w:r>
      <w:r w:rsidR="0012574B">
        <w:t>our tool is accessible to anyone with an FR model outside of</w:t>
      </w:r>
      <w:r w:rsidR="00535DF5">
        <w:t xml:space="preserve"> </w:t>
      </w:r>
      <w:r w:rsidR="006E46B6">
        <w:t>ML research</w:t>
      </w:r>
      <w:r w:rsidR="00535DF5">
        <w:t>.</w:t>
      </w:r>
    </w:p>
    <w:p w14:paraId="39F3522B" w14:textId="4A1E1473" w:rsidR="00160CE0" w:rsidRPr="008735A6" w:rsidRDefault="00643A7B" w:rsidP="00C61AAC">
      <w:pPr>
        <w:pStyle w:val="Heading2"/>
      </w:pPr>
      <w:r w:rsidRPr="679C0903">
        <w:t>Motivation</w:t>
      </w:r>
    </w:p>
    <w:p w14:paraId="4BCBD11C" w14:textId="3CFB9D0F" w:rsidR="000D6339" w:rsidRDefault="002A2358" w:rsidP="00EA3B40">
      <w:pPr>
        <w:pStyle w:val="PARAIndent"/>
        <w:ind w:firstLine="180"/>
      </w:pPr>
      <w:r>
        <w:t xml:space="preserve">Not only is </w:t>
      </w:r>
      <w:r w:rsidR="00284FD5">
        <w:t xml:space="preserve">FR technology used in a wide </w:t>
      </w:r>
      <w:r w:rsidR="00EB0E4F">
        <w:t xml:space="preserve">variety of fields and locales, </w:t>
      </w:r>
      <w:r>
        <w:t>i</w:t>
      </w:r>
      <w:r w:rsidR="004B728D">
        <w:t>t is</w:t>
      </w:r>
      <w:r>
        <w:t xml:space="preserve"> also</w:t>
      </w:r>
      <w:r w:rsidR="004B728D">
        <w:t xml:space="preserve"> pervasive </w:t>
      </w:r>
      <w:r w:rsidR="00C14278">
        <w:t>in areas very sensitive to bias</w:t>
      </w:r>
      <w:r w:rsidR="004B728D">
        <w:t xml:space="preserve">, </w:t>
      </w:r>
      <w:r w:rsidR="0053641B">
        <w:t>with estimates indicating as many as 117 million Americans are affected by its</w:t>
      </w:r>
      <w:r w:rsidR="00C14278">
        <w:t xml:space="preserve"> use in law enforcement</w:t>
      </w:r>
      <w:r w:rsidR="00BB3B95">
        <w:t xml:space="preserve"> [2]</w:t>
      </w:r>
      <w:r w:rsidR="00C14278">
        <w:t>. W</w:t>
      </w:r>
      <w:r w:rsidR="009F140A">
        <w:t>hen used frequently in serious scenarios</w:t>
      </w:r>
      <w:r w:rsidR="00DE0EFF">
        <w:t xml:space="preserve"> such as police investigations</w:t>
      </w:r>
      <w:r w:rsidR="009F140A">
        <w:t xml:space="preserve">, </w:t>
      </w:r>
      <w:r w:rsidR="00777219">
        <w:t xml:space="preserve">the </w:t>
      </w:r>
      <w:r w:rsidR="0045188F">
        <w:t>bias in FR represents more than an inconvenience; it’s a legitimate civil rights concern</w:t>
      </w:r>
      <w:r w:rsidR="00693BDE">
        <w:t>.</w:t>
      </w:r>
    </w:p>
    <w:p w14:paraId="6AA016AE" w14:textId="6B02A3B0" w:rsidR="005161AD" w:rsidRDefault="00E24690" w:rsidP="005161AD">
      <w:pPr>
        <w:pStyle w:val="PARAIndent"/>
        <w:ind w:firstLine="180"/>
      </w:pPr>
      <w:r>
        <w:t xml:space="preserve">Because FR is a developing field, </w:t>
      </w:r>
      <w:r w:rsidR="004859B4">
        <w:t>regulation</w:t>
      </w:r>
      <w:r w:rsidR="00F908F6">
        <w:t>s</w:t>
      </w:r>
      <w:r w:rsidR="004859B4">
        <w:t xml:space="preserve"> and evaluation metrics</w:t>
      </w:r>
      <w:r w:rsidR="003A6094">
        <w:t xml:space="preserve"> ha</w:t>
      </w:r>
      <w:r w:rsidR="00F908F6">
        <w:t>ve</w:t>
      </w:r>
      <w:r w:rsidR="003A6094">
        <w:t xml:space="preserve"> not been extensively developed.</w:t>
      </w:r>
      <w:r w:rsidR="00010198">
        <w:t xml:space="preserve"> A complete</w:t>
      </w:r>
    </w:p>
    <w:p w14:paraId="64C13522" w14:textId="77777777" w:rsidR="005161AD" w:rsidRDefault="005161AD" w:rsidP="005161AD">
      <w:pPr>
        <w:pStyle w:val="PARAIndent"/>
        <w:ind w:firstLine="0"/>
      </w:pPr>
      <w:r>
        <w:t xml:space="preserve">solution does not currently exist, so the proliferation of tools for measuring bias furthers overall progress to ensuring equity in AI in practice. </w:t>
      </w:r>
    </w:p>
    <w:p w14:paraId="72DF20AE" w14:textId="059414E8" w:rsidR="005161AD" w:rsidRDefault="005161AD" w:rsidP="005161AD">
      <w:pPr>
        <w:pStyle w:val="PARAIndent"/>
        <w:ind w:firstLine="180"/>
      </w:pPr>
      <w:r>
        <w:t xml:space="preserve">Evaluating bias in FR algorithms is a monumental task in part due to two significant </w:t>
      </w:r>
      <w:r w:rsidR="00C5106C">
        <w:t>ob</w:t>
      </w:r>
      <w:r>
        <w:t xml:space="preserve">stacles that we have identified. The first is the lack of a publicly available dataset that is balanced among ethnicity, sex, and the combination of the two, against which FR models could be tested. The second is that every FR </w:t>
      </w:r>
    </w:p>
    <w:p w14:paraId="12C5D296" w14:textId="013BEC26" w:rsidR="005161AD" w:rsidRDefault="005161AD" w:rsidP="005161AD">
      <w:pPr>
        <w:pStyle w:val="PARAIndent"/>
        <w:ind w:firstLine="0"/>
      </w:pPr>
      <w:r>
        <w:t xml:space="preserve">algorithm is biased in its own unique ways, so there is an intrinsic need for an evaluation that is automatic and custom-tailored to a given algorithm. </w:t>
      </w:r>
    </w:p>
    <w:p w14:paraId="510612AA" w14:textId="45B0C745" w:rsidR="008809C5" w:rsidRPr="00EA3B40" w:rsidRDefault="005161AD" w:rsidP="005161AD">
      <w:pPr>
        <w:pStyle w:val="PARAIndent"/>
        <w:ind w:firstLine="180"/>
        <w:sectPr w:rsidR="008809C5" w:rsidRPr="00EA3B40">
          <w:headerReference w:type="even" r:id="rId12"/>
          <w:headerReference w:type="default" r:id="rId13"/>
          <w:type w:val="continuous"/>
          <w:pgSz w:w="12240" w:h="15840" w:code="1"/>
          <w:pgMar w:top="1008" w:right="936" w:bottom="1008" w:left="936" w:header="432" w:footer="432" w:gutter="0"/>
          <w:cols w:num="2" w:space="288"/>
        </w:sectPr>
      </w:pPr>
      <w:r>
        <w:t>By implementing an easy-to-use dashboard that analyzes the bias of a given FR algorithm against our balanced dataset, w</w:t>
      </w:r>
      <w:r w:rsidR="00C61AAC">
        <w:t xml:space="preserve">e </w:t>
      </w:r>
      <w:r>
        <w:t>work to solve both problems simultaneously.</w:t>
      </w:r>
    </w:p>
    <w:p w14:paraId="321389DD" w14:textId="5FBFF07D" w:rsidR="008809C5" w:rsidRPr="00EA3B40" w:rsidRDefault="00EA3B40" w:rsidP="00EA3B40">
      <w:pPr>
        <w:pStyle w:val="NormalWeb"/>
        <w:spacing w:before="0" w:beforeAutospacing="0" w:after="0" w:afterAutospacing="0"/>
        <w:rPr>
          <w:i/>
          <w:color w:val="44546A" w:themeColor="text2"/>
          <w:sz w:val="18"/>
          <w:szCs w:val="18"/>
        </w:rPr>
        <w:sectPr w:rsidR="008809C5" w:rsidRPr="00EA3B40" w:rsidSect="008809C5">
          <w:type w:val="continuous"/>
          <w:pgSz w:w="12240" w:h="15840" w:code="1"/>
          <w:pgMar w:top="1008" w:right="936" w:bottom="1008" w:left="936" w:header="432" w:footer="432" w:gutter="0"/>
          <w:cols w:space="288"/>
        </w:sectPr>
      </w:pPr>
      <w:r w:rsidRPr="00EA3B40">
        <w:rPr>
          <w:b/>
          <w:i/>
          <w:noProof/>
          <w:color w:val="44546A" w:themeColor="text2"/>
          <w:sz w:val="18"/>
          <w:szCs w:val="18"/>
        </w:rPr>
        <w:lastRenderedPageBreak/>
        <mc:AlternateContent>
          <mc:Choice Requires="wps">
            <w:drawing>
              <wp:anchor distT="0" distB="0" distL="114300" distR="114300" simplePos="0" relativeHeight="251659270" behindDoc="0" locked="0" layoutInCell="1" allowOverlap="1" wp14:anchorId="0FBF098E" wp14:editId="4B0375BA">
                <wp:simplePos x="0" y="0"/>
                <wp:positionH relativeFrom="margin">
                  <wp:align>center</wp:align>
                </wp:positionH>
                <wp:positionV relativeFrom="paragraph">
                  <wp:posOffset>0</wp:posOffset>
                </wp:positionV>
                <wp:extent cx="6263640" cy="5029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502920"/>
                        </a:xfrm>
                        <a:prstGeom prst="rect">
                          <a:avLst/>
                        </a:prstGeom>
                        <a:solidFill>
                          <a:srgbClr val="FFFFFF"/>
                        </a:solidFill>
                        <a:ln w="9525">
                          <a:noFill/>
                          <a:miter lim="800000"/>
                          <a:headEnd/>
                          <a:tailEnd/>
                        </a:ln>
                      </wps:spPr>
                      <wps:txbx>
                        <w:txbxContent>
                          <w:p w14:paraId="7A96750E" w14:textId="52A846CF" w:rsidR="00EA3B40" w:rsidRPr="00657F6C" w:rsidRDefault="00EA3B40" w:rsidP="003D7929">
                            <w:pPr>
                              <w:pStyle w:val="NormalWeb"/>
                              <w:spacing w:before="0" w:beforeAutospacing="0" w:after="0" w:afterAutospacing="0"/>
                              <w:jc w:val="center"/>
                              <w:rPr>
                                <w:i/>
                                <w:color w:val="44546A" w:themeColor="text2"/>
                                <w:sz w:val="18"/>
                                <w:szCs w:val="18"/>
                              </w:rPr>
                            </w:pPr>
                            <w:r>
                              <w:rPr>
                                <w:b/>
                                <w:i/>
                                <w:color w:val="44546A" w:themeColor="text2"/>
                                <w:sz w:val="18"/>
                                <w:szCs w:val="18"/>
                              </w:rPr>
                              <w:t>T</w:t>
                            </w:r>
                            <w:r w:rsidRPr="00657F6C">
                              <w:rPr>
                                <w:b/>
                                <w:i/>
                                <w:color w:val="44546A" w:themeColor="text2"/>
                                <w:sz w:val="18"/>
                                <w:szCs w:val="18"/>
                              </w:rPr>
                              <w:t>able 2. Gender and Race Database Statistics</w:t>
                            </w:r>
                            <w:r>
                              <w:rPr>
                                <w:b/>
                                <w:i/>
                                <w:color w:val="44546A" w:themeColor="text2"/>
                                <w:sz w:val="18"/>
                                <w:szCs w:val="18"/>
                              </w:rPr>
                              <w:t>:</w:t>
                            </w:r>
                            <w:r w:rsidRPr="00657F6C">
                              <w:rPr>
                                <w:b/>
                                <w:i/>
                                <w:color w:val="44546A" w:themeColor="text2"/>
                                <w:sz w:val="18"/>
                                <w:szCs w:val="18"/>
                              </w:rPr>
                              <w:t xml:space="preserve"> </w:t>
                            </w:r>
                            <w:r w:rsidRPr="00657F6C">
                              <w:rPr>
                                <w:i/>
                                <w:color w:val="44546A" w:themeColor="text2"/>
                                <w:sz w:val="18"/>
                                <w:szCs w:val="18"/>
                              </w:rPr>
                              <w:t>Statistics of the Balanced Faces in the Wild (BFW)</w:t>
                            </w:r>
                            <w:r>
                              <w:rPr>
                                <w:i/>
                                <w:color w:val="44546A" w:themeColor="text2"/>
                                <w:sz w:val="18"/>
                                <w:szCs w:val="18"/>
                              </w:rPr>
                              <w:t xml:space="preserve"> [1]</w:t>
                            </w:r>
                            <w:r w:rsidRPr="00657F6C">
                              <w:rPr>
                                <w:i/>
                                <w:color w:val="44546A" w:themeColor="text2"/>
                                <w:sz w:val="18"/>
                                <w:szCs w:val="18"/>
                              </w:rPr>
                              <w:t xml:space="preserve"> database</w:t>
                            </w:r>
                            <w:r>
                              <w:rPr>
                                <w:i/>
                                <w:color w:val="44546A" w:themeColor="text2"/>
                                <w:sz w:val="18"/>
                                <w:szCs w:val="18"/>
                              </w:rPr>
                              <w:t>,</w:t>
                            </w:r>
                            <w:r w:rsidRPr="00657F6C">
                              <w:rPr>
                                <w:i/>
                                <w:color w:val="44546A" w:themeColor="text2"/>
                                <w:sz w:val="18"/>
                                <w:szCs w:val="18"/>
                              </w:rPr>
                              <w:t xml:space="preserve"> grouped here by subgroup and a specific value. There are a million pairs total under analysis, with a constant 30,000 positive pairs being assessed for each gender under said subgroup. Overall, F performs inferior to M for I and W, while M performs inferior to W for A and B.</w:t>
                            </w:r>
                          </w:p>
                          <w:p w14:paraId="1177157B" w14:textId="2380C66C" w:rsidR="00EA3B40" w:rsidRDefault="00EA3B40"/>
                        </w:txbxContent>
                      </wps:txbx>
                      <wps:bodyPr rot="0" vert="horz" wrap="square" lIns="91440" tIns="45720" rIns="91440" bIns="45720" anchor="t" anchorCtr="0">
                        <a:noAutofit/>
                      </wps:bodyPr>
                    </wps:wsp>
                  </a:graphicData>
                </a:graphic>
              </wp:anchor>
            </w:drawing>
          </mc:Choice>
          <mc:Fallback>
            <w:pict>
              <v:shape w14:anchorId="0FBF098E" id="Text Box 2" o:spid="_x0000_s1032" type="#_x0000_t202" style="position:absolute;margin-left:0;margin-top:0;width:493.2pt;height:39.6pt;z-index:25165927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8SIwIAACQEAAAOAAAAZHJzL2Uyb0RvYy54bWysU9uO2yAQfa/Uf0C8N3bcJLu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" stroked="f">
                <v:textbox>
                  <w:txbxContent>
                    <w:p w14:paraId="7A96750E" w14:textId="52A846CF" w:rsidR="00EA3B40" w:rsidRPr="00657F6C" w:rsidRDefault="00EA3B40" w:rsidP="003D7929">
                      <w:pPr>
                        <w:pStyle w:val="NormalWeb"/>
                        <w:spacing w:before="0" w:beforeAutospacing="0" w:after="0" w:afterAutospacing="0"/>
                        <w:jc w:val="center"/>
                        <w:rPr>
                          <w:i/>
                          <w:color w:val="44546A" w:themeColor="text2"/>
                          <w:sz w:val="18"/>
                          <w:szCs w:val="18"/>
                        </w:rPr>
                      </w:pPr>
                      <w:r>
                        <w:rPr>
                          <w:b/>
                          <w:i/>
                          <w:color w:val="44546A" w:themeColor="text2"/>
                          <w:sz w:val="18"/>
                          <w:szCs w:val="18"/>
                        </w:rPr>
                        <w:t>T</w:t>
                      </w:r>
                      <w:r w:rsidRPr="00657F6C">
                        <w:rPr>
                          <w:b/>
                          <w:i/>
                          <w:color w:val="44546A" w:themeColor="text2"/>
                          <w:sz w:val="18"/>
                          <w:szCs w:val="18"/>
                        </w:rPr>
                        <w:t>able 2. Gender and Race Database Statistics</w:t>
                      </w:r>
                      <w:r>
                        <w:rPr>
                          <w:b/>
                          <w:i/>
                          <w:color w:val="44546A" w:themeColor="text2"/>
                          <w:sz w:val="18"/>
                          <w:szCs w:val="18"/>
                        </w:rPr>
                        <w:t>:</w:t>
                      </w:r>
                      <w:r w:rsidRPr="00657F6C">
                        <w:rPr>
                          <w:b/>
                          <w:i/>
                          <w:color w:val="44546A" w:themeColor="text2"/>
                          <w:sz w:val="18"/>
                          <w:szCs w:val="18"/>
                        </w:rPr>
                        <w:t xml:space="preserve"> </w:t>
                      </w:r>
                      <w:r w:rsidRPr="00657F6C">
                        <w:rPr>
                          <w:i/>
                          <w:color w:val="44546A" w:themeColor="text2"/>
                          <w:sz w:val="18"/>
                          <w:szCs w:val="18"/>
                        </w:rPr>
                        <w:t>Statistics of the Balanced Faces in the Wild (BFW)</w:t>
                      </w:r>
                      <w:r>
                        <w:rPr>
                          <w:i/>
                          <w:color w:val="44546A" w:themeColor="text2"/>
                          <w:sz w:val="18"/>
                          <w:szCs w:val="18"/>
                        </w:rPr>
                        <w:t xml:space="preserve"> [1]</w:t>
                      </w:r>
                      <w:r w:rsidRPr="00657F6C">
                        <w:rPr>
                          <w:i/>
                          <w:color w:val="44546A" w:themeColor="text2"/>
                          <w:sz w:val="18"/>
                          <w:szCs w:val="18"/>
                        </w:rPr>
                        <w:t xml:space="preserve"> database</w:t>
                      </w:r>
                      <w:r>
                        <w:rPr>
                          <w:i/>
                          <w:color w:val="44546A" w:themeColor="text2"/>
                          <w:sz w:val="18"/>
                          <w:szCs w:val="18"/>
                        </w:rPr>
                        <w:t>,</w:t>
                      </w:r>
                      <w:r w:rsidRPr="00657F6C">
                        <w:rPr>
                          <w:i/>
                          <w:color w:val="44546A" w:themeColor="text2"/>
                          <w:sz w:val="18"/>
                          <w:szCs w:val="18"/>
                        </w:rPr>
                        <w:t xml:space="preserve"> grouped here by subgroup and a specific value. There are a million pairs total under analysis, with a constant 30,000 positive pairs being assessed for each gender under said subgroup. Overall, F performs inferior to M for I and W, while M performs inferior to W for A and B.</w:t>
                      </w:r>
                    </w:p>
                    <w:p w14:paraId="1177157B" w14:textId="2380C66C" w:rsidR="00EA3B40" w:rsidRDefault="00EA3B40"/>
                  </w:txbxContent>
                </v:textbox>
                <w10:wrap type="square" anchorx="margin"/>
              </v:shape>
            </w:pict>
          </mc:Fallback>
        </mc:AlternateContent>
      </w:r>
    </w:p>
    <w:p w14:paraId="1DCEB850" w14:textId="77777777" w:rsidR="00447E65" w:rsidRPr="008735A6" w:rsidRDefault="00447E65" w:rsidP="00FF06EA">
      <w:pPr>
        <w:pStyle w:val="NormalWeb"/>
        <w:spacing w:before="0" w:beforeAutospacing="0" w:after="0" w:afterAutospacing="0"/>
        <w:rPr>
          <w:rFonts w:ascii="Helvetica" w:hAnsi="Helvetica" w:cs="Helvetica"/>
          <w:b/>
          <w:sz w:val="16"/>
          <w:szCs w:val="16"/>
        </w:rPr>
      </w:pPr>
    </w:p>
    <w:p w14:paraId="760C23B7" w14:textId="77777777" w:rsidR="00FC4EBF" w:rsidRDefault="00FC4EBF" w:rsidP="00FF06EA">
      <w:pPr>
        <w:pStyle w:val="NormalWeb"/>
        <w:spacing w:before="0" w:beforeAutospacing="0" w:after="0" w:afterAutospacing="0"/>
        <w:rPr>
          <w:rFonts w:ascii="Helvetica" w:hAnsi="Helvetica" w:cs="Helvetica"/>
          <w:b/>
          <w:sz w:val="16"/>
          <w:szCs w:val="16"/>
        </w:rPr>
        <w:sectPr w:rsidR="00FC4EBF">
          <w:type w:val="continuous"/>
          <w:pgSz w:w="12240" w:h="15840" w:code="1"/>
          <w:pgMar w:top="1008" w:right="936" w:bottom="1008" w:left="936" w:header="432" w:footer="432" w:gutter="0"/>
          <w:cols w:num="2" w:space="288"/>
        </w:sectPr>
      </w:pPr>
    </w:p>
    <w:p w14:paraId="3C08D937" w14:textId="77777777" w:rsidR="00FC4EBF" w:rsidRDefault="00447E65" w:rsidP="00FC4EBF">
      <w:pPr>
        <w:pStyle w:val="NormalWeb"/>
        <w:spacing w:before="0" w:beforeAutospacing="0" w:after="0" w:afterAutospacing="0"/>
        <w:jc w:val="center"/>
        <w:rPr>
          <w:rFonts w:ascii="Helvetica" w:hAnsi="Helvetica" w:cs="Helvetica"/>
          <w:b/>
          <w:sz w:val="16"/>
          <w:szCs w:val="16"/>
        </w:rPr>
        <w:sectPr w:rsidR="00FC4EBF" w:rsidSect="00FC4EBF">
          <w:type w:val="continuous"/>
          <w:pgSz w:w="12240" w:h="15840" w:code="1"/>
          <w:pgMar w:top="1008" w:right="936" w:bottom="1008" w:left="936" w:header="432" w:footer="432" w:gutter="0"/>
          <w:cols w:space="288"/>
        </w:sectPr>
      </w:pPr>
      <w:r>
        <w:rPr>
          <w:noProof/>
        </w:rPr>
        <w:drawing>
          <wp:inline distT="0" distB="0" distL="0" distR="0" wp14:anchorId="34EB318A" wp14:editId="5EC849D8">
            <wp:extent cx="4403188" cy="1378746"/>
            <wp:effectExtent l="0" t="0" r="3810" b="5715"/>
            <wp:docPr id="192096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403188" cy="1378746"/>
                    </a:xfrm>
                    <a:prstGeom prst="rect">
                      <a:avLst/>
                    </a:prstGeom>
                  </pic:spPr>
                </pic:pic>
              </a:graphicData>
            </a:graphic>
          </wp:inline>
        </w:drawing>
      </w:r>
    </w:p>
    <w:p w14:paraId="5FC8B13B" w14:textId="77777777" w:rsidR="00FC4C58" w:rsidRPr="008735A6" w:rsidRDefault="00FC4C58" w:rsidP="00FF06EA">
      <w:pPr>
        <w:pStyle w:val="NormalWeb"/>
        <w:spacing w:before="0" w:beforeAutospacing="0" w:after="0" w:afterAutospacing="0"/>
        <w:rPr>
          <w:rFonts w:ascii="Helvetica" w:hAnsi="Helvetica" w:cs="Helvetica"/>
          <w:b/>
          <w:i/>
          <w:sz w:val="16"/>
          <w:szCs w:val="16"/>
        </w:rPr>
      </w:pPr>
    </w:p>
    <w:p w14:paraId="39F35235" w14:textId="77777777" w:rsidR="004C0A8D" w:rsidRPr="008735A6" w:rsidRDefault="00643A7B" w:rsidP="006E6746">
      <w:pPr>
        <w:pStyle w:val="Heading1"/>
        <w:numPr>
          <w:ilvl w:val="0"/>
          <w:numId w:val="4"/>
        </w:numPr>
        <w:rPr>
          <w:lang w:val="en-US"/>
        </w:rPr>
      </w:pPr>
      <w:r w:rsidRPr="2F8CD588">
        <w:rPr>
          <w:lang w:val="en-US"/>
        </w:rPr>
        <w:t>Prerequisite information</w:t>
      </w:r>
    </w:p>
    <w:p w14:paraId="44470103" w14:textId="0D847257" w:rsidR="0095479A" w:rsidRPr="0095479A" w:rsidRDefault="00653E0E" w:rsidP="0095479A">
      <w:pPr>
        <w:pStyle w:val="PARAIndent"/>
      </w:pPr>
      <w:r>
        <w:t>F</w:t>
      </w:r>
      <w:r w:rsidR="0095479A">
        <w:t>acial recognition</w:t>
      </w:r>
      <w:r>
        <w:t xml:space="preserve"> software is a method of analyzing a person through facial features. By using biometrics to map an individual’s face, it can create an identity and find a match within </w:t>
      </w:r>
      <w:r w:rsidR="0006530E">
        <w:t>its</w:t>
      </w:r>
      <w:r>
        <w:t xml:space="preserve"> database to confirm </w:t>
      </w:r>
      <w:r w:rsidR="008162B2">
        <w:t xml:space="preserve">to </w:t>
      </w:r>
      <w:r>
        <w:t>who</w:t>
      </w:r>
      <w:r w:rsidR="5964009F">
        <w:t>m</w:t>
      </w:r>
      <w:r>
        <w:t xml:space="preserve"> the face belongs. </w:t>
      </w:r>
      <w:r w:rsidR="0006530E">
        <w:t xml:space="preserve">FR has a </w:t>
      </w:r>
      <w:r w:rsidR="0095479A">
        <w:t>vast</w:t>
      </w:r>
      <w:r w:rsidR="0006530E">
        <w:t xml:space="preserve"> range of applications and usage, from security to marketing and far </w:t>
      </w:r>
      <w:r w:rsidR="130DA101">
        <w:t xml:space="preserve">more that we may not even be aware of. </w:t>
      </w:r>
      <w:r w:rsidR="638CF8B3">
        <w:t>Police and FBI agents agree that our lives are safer because of FR technology [</w:t>
      </w:r>
      <w:r w:rsidR="00BB3B95">
        <w:t>3</w:t>
      </w:r>
      <w:r w:rsidR="638CF8B3">
        <w:t>], without which,</w:t>
      </w:r>
      <w:r w:rsidR="58B9E3B7">
        <w:t xml:space="preserve"> could leave many crimes unsolved and suspects roaming free. This </w:t>
      </w:r>
      <w:r w:rsidR="0095479A">
        <w:t xml:space="preserve">concept </w:t>
      </w:r>
      <w:r w:rsidR="58B9E3B7">
        <w:t xml:space="preserve">has been around for nearly a century </w:t>
      </w:r>
      <w:r w:rsidR="41C3F492">
        <w:t>but</w:t>
      </w:r>
      <w:r w:rsidR="58B9E3B7">
        <w:t xml:space="preserve"> has only become inc</w:t>
      </w:r>
      <w:r w:rsidR="452D8FED">
        <w:t>reasingly popular over the last several years as more severe security measures have become necessary for the p</w:t>
      </w:r>
      <w:r w:rsidR="4D82949C">
        <w:t xml:space="preserve">opulation’s well-being. </w:t>
      </w:r>
      <w:r w:rsidR="538BE2A3">
        <w:t xml:space="preserve">It is fair to say that FR transformed the world of security and identification. </w:t>
      </w:r>
      <w:r w:rsidR="0095479A">
        <w:t>Although it</w:t>
      </w:r>
      <w:r w:rsidR="538BE2A3">
        <w:t xml:space="preserve"> </w:t>
      </w:r>
      <w:r w:rsidR="0095479A">
        <w:t xml:space="preserve">represents the next </w:t>
      </w:r>
      <w:r w:rsidR="538BE2A3">
        <w:t xml:space="preserve">level in biometric identification, </w:t>
      </w:r>
      <w:r w:rsidR="37151B7D">
        <w:t>to progress further we need to resolve the bias present in our current identification method</w:t>
      </w:r>
      <w:r w:rsidR="0095479A">
        <w:t>s</w:t>
      </w:r>
      <w:r w:rsidR="37151B7D">
        <w:t xml:space="preserve">. </w:t>
      </w:r>
      <w:r w:rsidR="0095479A">
        <w:t>Otherwise, t</w:t>
      </w:r>
      <w:r w:rsidR="37151B7D">
        <w:t xml:space="preserve">his bias will continue to hinder us from perfecting FR technology unless </w:t>
      </w:r>
      <w:r w:rsidR="3380329A">
        <w:t>a fairness tool can be created and implemented</w:t>
      </w:r>
      <w:r w:rsidR="0095479A">
        <w:t>.</w:t>
      </w:r>
      <w:r w:rsidR="3380329A">
        <w:t xml:space="preserve"> </w:t>
      </w:r>
    </w:p>
    <w:p w14:paraId="39F35237" w14:textId="25CCFE5D" w:rsidR="00160CE0" w:rsidRPr="008735A6" w:rsidRDefault="00643A7B" w:rsidP="006E6746">
      <w:pPr>
        <w:pStyle w:val="Heading2"/>
        <w:numPr>
          <w:ilvl w:val="0"/>
          <w:numId w:val="1"/>
        </w:numPr>
        <w:rPr>
          <w:rFonts w:eastAsia="Helvetica" w:cs="Helvetica"/>
        </w:rPr>
      </w:pPr>
      <w:r w:rsidRPr="741FBDBE">
        <w:rPr>
          <w:lang w:val="en-US"/>
        </w:rPr>
        <w:t>Facial Recognition (FR)</w:t>
      </w:r>
    </w:p>
    <w:p w14:paraId="63A84C97" w14:textId="77777777" w:rsidR="005161AD" w:rsidRDefault="0006530E" w:rsidP="2F8CD588">
      <w:pPr>
        <w:pStyle w:val="PARAIndent"/>
      </w:pPr>
      <w:r>
        <w:t xml:space="preserve">The FR industry is expected to grow immensely over the next </w:t>
      </w:r>
    </w:p>
    <w:p w14:paraId="39F35239" w14:textId="26927789" w:rsidR="00861106" w:rsidRDefault="0006530E" w:rsidP="009812DB">
      <w:pPr>
        <w:pStyle w:val="PARAIndent"/>
        <w:ind w:firstLine="0"/>
      </w:pPr>
      <w:r>
        <w:t>half</w:t>
      </w:r>
      <w:r w:rsidR="00777219">
        <w:t>-</w:t>
      </w:r>
      <w:r>
        <w:t>decade and nearly double in industry value</w:t>
      </w:r>
      <w:r w:rsidR="008D07A0">
        <w:t xml:space="preserve"> [</w:t>
      </w:r>
      <w:r w:rsidR="00BB3B95">
        <w:t>4</w:t>
      </w:r>
      <w:r w:rsidR="008D07A0">
        <w:t>]</w:t>
      </w:r>
      <w:r>
        <w:t>.</w:t>
      </w:r>
      <w:r w:rsidR="00160CE0">
        <w:t xml:space="preserve"> </w:t>
      </w:r>
      <w:r>
        <w:t>FR works similar</w:t>
      </w:r>
      <w:r w:rsidR="00777219">
        <w:t>ly</w:t>
      </w:r>
      <w:r>
        <w:t xml:space="preserve"> to how we identify people in our lives. By looking at someone we know, we can give them a name and identity based on their physical appearance and unique attributes. </w:t>
      </w:r>
      <w:r w:rsidR="004E0398">
        <w:t xml:space="preserve">The FR software </w:t>
      </w:r>
      <w:r w:rsidR="0095479A">
        <w:t>performs</w:t>
      </w:r>
      <w:r w:rsidR="004E0398">
        <w:t xml:space="preserve"> this</w:t>
      </w:r>
      <w:r w:rsidR="00B82091">
        <w:t xml:space="preserve"> more </w:t>
      </w:r>
      <w:r w:rsidR="00777219">
        <w:t>systematically</w:t>
      </w:r>
      <w:r w:rsidR="00B82091">
        <w:t xml:space="preserve"> and </w:t>
      </w:r>
      <w:r w:rsidR="00777219">
        <w:t>algorithmically</w:t>
      </w:r>
      <w:r w:rsidR="00B82091">
        <w:t>, to ensure the match in their database is perfect.</w:t>
      </w:r>
      <w:r w:rsidR="0907D1F8">
        <w:t xml:space="preserve"> </w:t>
      </w:r>
      <w:r w:rsidR="00B82091">
        <w:t xml:space="preserve">There are certain key features on </w:t>
      </w:r>
      <w:r w:rsidR="00834EE6">
        <w:t>one’s face that can be used to identify a person</w:t>
      </w:r>
      <w:r w:rsidR="0095479A">
        <w:t xml:space="preserve"> such as the d</w:t>
      </w:r>
      <w:r w:rsidR="00834EE6">
        <w:t xml:space="preserve">istances between </w:t>
      </w:r>
      <w:r w:rsidR="0095479A">
        <w:t xml:space="preserve">the </w:t>
      </w:r>
      <w:r w:rsidR="00834EE6">
        <w:t xml:space="preserve">eyes, forehead and chin, and nose to </w:t>
      </w:r>
      <w:r w:rsidR="00777219">
        <w:t xml:space="preserve">the </w:t>
      </w:r>
      <w:r w:rsidR="00834EE6">
        <w:t>chin</w:t>
      </w:r>
      <w:r w:rsidR="7B2C059B">
        <w:t>.</w:t>
      </w:r>
      <w:r w:rsidR="003E7D6B">
        <w:t xml:space="preserve"> This advanced technology has only become more complex and useful. Researchers in Japan have found a way to use FR to detect fevers in humans</w:t>
      </w:r>
      <w:r w:rsidR="00EA3B40">
        <w:t xml:space="preserve"> </w:t>
      </w:r>
      <w:r w:rsidR="003E7D6B">
        <w:t>[5], allowing automatic detection of illnesses such as COVID-19 and more. FR has been used to identify missing children and even pets stored in their database</w:t>
      </w:r>
      <w:r w:rsidR="00EA3B40">
        <w:t xml:space="preserve"> </w:t>
      </w:r>
      <w:r w:rsidR="003E7D6B">
        <w:t>[6]</w:t>
      </w:r>
      <w:r w:rsidR="00861106">
        <w:t xml:space="preserve">. With our increasingly tech-dependent world, FR is one of the most useful forms of technology </w:t>
      </w:r>
      <w:r w:rsidR="0095479A">
        <w:t>available</w:t>
      </w:r>
      <w:r w:rsidR="00861106">
        <w:t xml:space="preserve">. It facilitates nearly all processes and wherever we do not think it is applicable, it soon will be. </w:t>
      </w:r>
    </w:p>
    <w:p w14:paraId="10293412" w14:textId="77777777" w:rsidR="009812DB" w:rsidRPr="009812DB" w:rsidRDefault="009812DB" w:rsidP="009812DB">
      <w:pPr>
        <w:pStyle w:val="Heading2"/>
        <w:numPr>
          <w:ilvl w:val="0"/>
          <w:numId w:val="0"/>
        </w:numPr>
        <w:rPr>
          <w:rStyle w:val="PARAIndentChar"/>
          <w:rFonts w:ascii="Helvetica" w:eastAsia="Times" w:hAnsi="Helvetica" w:cs="Times"/>
        </w:rPr>
      </w:pPr>
    </w:p>
    <w:p w14:paraId="39F3523A" w14:textId="1BFB3B93" w:rsidR="00643A7B" w:rsidRPr="00861106" w:rsidRDefault="00861106" w:rsidP="00861106">
      <w:pPr>
        <w:pStyle w:val="Heading2"/>
        <w:numPr>
          <w:ilvl w:val="0"/>
          <w:numId w:val="1"/>
        </w:numPr>
        <w:rPr>
          <w:rStyle w:val="PARAIndentChar"/>
          <w:rFonts w:ascii="Helvetica" w:eastAsia="Times" w:hAnsi="Helvetica" w:cs="Times"/>
        </w:rPr>
      </w:pPr>
      <w:r w:rsidRPr="008809C5">
        <w:rPr>
          <w:rStyle w:val="PARAIndentChar"/>
          <w:rFonts w:ascii="Helvetica" w:eastAsia="Times" w:hAnsi="Helvetica"/>
        </w:rPr>
        <w:t>Bias in FR</w:t>
      </w:r>
    </w:p>
    <w:p w14:paraId="476FE37A" w14:textId="33312E38" w:rsidR="00160CE0" w:rsidRPr="00A962F8" w:rsidRDefault="00C1243A" w:rsidP="00EA3B40">
      <w:pPr>
        <w:ind w:firstLine="202"/>
        <w:rPr>
          <w:rStyle w:val="PARAIndentChar"/>
          <w:rFonts w:ascii="Times New Roman" w:hAnsi="Times New Roman"/>
        </w:rPr>
      </w:pPr>
      <w:r>
        <w:t>F</w:t>
      </w:r>
      <w:r w:rsidR="0095479A">
        <w:t>acial recognition</w:t>
      </w:r>
      <w:r>
        <w:t xml:space="preserve"> has been in</w:t>
      </w:r>
      <w:r w:rsidR="0095479A">
        <w:t xml:space="preserve"> use</w:t>
      </w:r>
      <w:r>
        <w:t xml:space="preserve"> since the 1960s in the United States</w:t>
      </w:r>
      <w:r w:rsidR="0095479A">
        <w:t>, and i</w:t>
      </w:r>
      <w:r w:rsidR="00D67AAF">
        <w:t>t has only progressed in terms of accuracy and feasibility</w:t>
      </w:r>
      <w:r w:rsidR="0095479A">
        <w:t>. However</w:t>
      </w:r>
      <w:r w:rsidR="00D67AAF">
        <w:t xml:space="preserve"> there remain unsolved issues that violate social justice values and </w:t>
      </w:r>
      <w:r w:rsidR="00686946">
        <w:t>prevent the software from being perfect. One of the major problems discovered with FR technology is the bias in identifying a user</w:t>
      </w:r>
      <w:r w:rsidR="00647FE3">
        <w:t xml:space="preserve"> depending on their demographic</w:t>
      </w:r>
      <w:r w:rsidR="7FB5E1F6">
        <w:t xml:space="preserve"> [</w:t>
      </w:r>
      <w:r w:rsidR="003E7D6B">
        <w:t>7</w:t>
      </w:r>
      <w:r w:rsidR="00647FE3">
        <w:t>]. For example</w:t>
      </w:r>
      <w:r w:rsidR="00FB5269">
        <w:t>, females</w:t>
      </w:r>
      <w:r w:rsidR="00647FE3">
        <w:t xml:space="preserve"> tend to</w:t>
      </w:r>
      <w:r w:rsidR="00FB5269">
        <w:t xml:space="preserve"> experience more error</w:t>
      </w:r>
      <w:r w:rsidR="00777219">
        <w:t>s</w:t>
      </w:r>
      <w:r w:rsidR="00FB5269">
        <w:t xml:space="preserve"> with FR than males</w:t>
      </w:r>
      <w:r w:rsidR="00DD4DA8">
        <w:t xml:space="preserve">, and </w:t>
      </w:r>
      <w:r w:rsidR="00647FE3">
        <w:t>with respect to ethnicity</w:t>
      </w:r>
      <w:r w:rsidR="00315E76">
        <w:t xml:space="preserve"> Asians encounte</w:t>
      </w:r>
      <w:r w:rsidR="00647FE3">
        <w:t>r</w:t>
      </w:r>
      <w:r w:rsidR="00315E76">
        <w:t xml:space="preserve"> the most errors</w:t>
      </w:r>
      <w:r w:rsidR="40797A15" w:rsidRPr="6F84403A">
        <w:t xml:space="preserve">. </w:t>
      </w:r>
      <w:r w:rsidR="00F00029" w:rsidRPr="6F84403A">
        <w:t xml:space="preserve">By categorizing users into </w:t>
      </w:r>
      <w:r w:rsidR="00647FE3">
        <w:t>eight</w:t>
      </w:r>
      <w:r w:rsidR="00F00029" w:rsidRPr="6F84403A">
        <w:t xml:space="preserve"> subgroups, based on ethnicity</w:t>
      </w:r>
      <w:r w:rsidR="00647FE3">
        <w:t xml:space="preserve"> and gender</w:t>
      </w:r>
      <w:r w:rsidR="00F00029" w:rsidRPr="6F84403A">
        <w:t xml:space="preserve">, the bias becomes far easier to target and understand. The four </w:t>
      </w:r>
      <w:r w:rsidR="00647FE3">
        <w:t>ethnicities</w:t>
      </w:r>
      <w:r w:rsidR="00F00029" w:rsidRPr="6F84403A">
        <w:t xml:space="preserve"> </w:t>
      </w:r>
      <w:r w:rsidR="00051289">
        <w:t>we have looked at are</w:t>
      </w:r>
      <w:r w:rsidR="00F00029">
        <w:t>: white, Asian, black, and Indian</w:t>
      </w:r>
      <w:r w:rsidR="00647FE3">
        <w:t xml:space="preserve">; the two genders are male and female </w:t>
      </w:r>
      <w:r w:rsidR="00647FE3">
        <w:t>(</w:t>
      </w:r>
      <w:r w:rsidR="00647FE3">
        <w:rPr>
          <w:i/>
          <w:iCs/>
        </w:rPr>
        <w:t>see Table 2)</w:t>
      </w:r>
      <w:r w:rsidR="00647FE3">
        <w:rPr>
          <w:i/>
          <w:iCs/>
        </w:rPr>
        <w:t>.</w:t>
      </w:r>
      <w:r w:rsidR="00F00029">
        <w:t xml:space="preserve"> </w:t>
      </w:r>
      <w:r w:rsidR="00051289">
        <w:t xml:space="preserve">While there is </w:t>
      </w:r>
      <w:r w:rsidR="00777219">
        <w:t>an</w:t>
      </w:r>
      <w:r w:rsidR="00051289">
        <w:t xml:space="preserve"> opportunity to </w:t>
      </w:r>
      <w:r w:rsidR="00647FE3">
        <w:t>consider additional</w:t>
      </w:r>
      <w:r w:rsidR="00051289">
        <w:t xml:space="preserve"> subgroups, these </w:t>
      </w:r>
      <w:r w:rsidR="00647FE3">
        <w:t>eight</w:t>
      </w:r>
      <w:r w:rsidR="00051289">
        <w:t xml:space="preserve"> best categorize all users in a more general sense. </w:t>
      </w:r>
      <w:r w:rsidR="00647FE3">
        <w:t>One way we demonstrate this bias is the</w:t>
      </w:r>
      <w:r w:rsidR="5F4F665B">
        <w:t xml:space="preserve"> </w:t>
      </w:r>
      <w:r w:rsidR="65740A85">
        <w:t>confusion</w:t>
      </w:r>
      <w:r w:rsidR="5F4F665B">
        <w:t xml:space="preserve"> matrix</w:t>
      </w:r>
      <w:r w:rsidR="00C61AAC">
        <w:t xml:space="preserve"> (</w:t>
      </w:r>
      <w:r w:rsidR="00C61AAC">
        <w:rPr>
          <w:i/>
          <w:iCs/>
        </w:rPr>
        <w:t>see figure 2)</w:t>
      </w:r>
      <w:r w:rsidR="00647FE3">
        <w:rPr>
          <w:i/>
          <w:iCs/>
        </w:rPr>
        <w:t xml:space="preserve">, </w:t>
      </w:r>
      <w:r w:rsidR="00647FE3">
        <w:t>which</w:t>
      </w:r>
      <w:r w:rsidR="00647FE3">
        <w:rPr>
          <w:i/>
          <w:iCs/>
        </w:rPr>
        <w:t xml:space="preserve"> </w:t>
      </w:r>
      <w:r w:rsidR="00051289">
        <w:t>displays the percent error encountered between each ethnicity and gender</w:t>
      </w:r>
      <w:r w:rsidR="00647FE3">
        <w:t>. This visualization shows</w:t>
      </w:r>
      <w:r w:rsidR="00051289">
        <w:t xml:space="preserve"> that Asian females will experience the most bias, while white males will encounter the least. </w:t>
      </w:r>
    </w:p>
    <w:p w14:paraId="6D8C21B6" w14:textId="1F665FDC" w:rsidR="00160CE0" w:rsidRPr="00A962F8" w:rsidRDefault="00160CE0" w:rsidP="00A962F8">
      <w:pPr>
        <w:ind w:left="202" w:firstLine="202"/>
      </w:pPr>
    </w:p>
    <w:p w14:paraId="5294C3AD" w14:textId="45988498" w:rsidR="00160CE0" w:rsidRPr="00A962F8" w:rsidRDefault="00E7E479" w:rsidP="006E6746">
      <w:pPr>
        <w:pStyle w:val="Heading2"/>
        <w:numPr>
          <w:ilvl w:val="0"/>
          <w:numId w:val="1"/>
        </w:numPr>
        <w:rPr>
          <w:rFonts w:eastAsia="Helvetica" w:cs="Helvetica"/>
        </w:rPr>
      </w:pPr>
      <w:r w:rsidRPr="741FBDBE">
        <w:rPr>
          <w:lang w:val="en-US"/>
        </w:rPr>
        <w:t>Similar Technology</w:t>
      </w:r>
    </w:p>
    <w:p w14:paraId="39F3523E" w14:textId="779EBF50" w:rsidR="00160CE0" w:rsidRPr="00E505B9" w:rsidRDefault="00E7E479" w:rsidP="00E505B9">
      <w:pPr>
        <w:pStyle w:val="Heading2"/>
        <w:numPr>
          <w:ilvl w:val="1"/>
          <w:numId w:val="0"/>
        </w:numPr>
        <w:rPr>
          <w:rStyle w:val="PARAIndentChar"/>
          <w:rFonts w:ascii="Times New Roman" w:hAnsi="Times New Roman"/>
          <w:i w:val="0"/>
          <w:lang w:eastAsia="x-none"/>
        </w:rPr>
      </w:pPr>
      <w:r w:rsidRPr="741FBDBE">
        <w:rPr>
          <w:lang w:val="en-US"/>
        </w:rPr>
        <w:t xml:space="preserve"> </w:t>
      </w:r>
      <w:r w:rsidRPr="741FBDBE">
        <w:rPr>
          <w:rFonts w:ascii="Times New Roman" w:eastAsia="Times" w:hAnsi="Times New Roman"/>
          <w:i w:val="0"/>
          <w:iCs w:val="0"/>
          <w:lang w:val="en-US"/>
        </w:rPr>
        <w:t>We are not the first group to investigate this bias, as many frontier companies specialize in FR</w:t>
      </w:r>
      <w:r w:rsidR="00C61AAC">
        <w:rPr>
          <w:rFonts w:ascii="Times New Roman" w:eastAsia="Times" w:hAnsi="Times New Roman"/>
          <w:i w:val="0"/>
          <w:iCs w:val="0"/>
          <w:lang w:val="en-US"/>
        </w:rPr>
        <w:t>[8]</w:t>
      </w:r>
      <w:r w:rsidRPr="741FBDBE">
        <w:rPr>
          <w:rFonts w:ascii="Times New Roman" w:eastAsia="Times" w:hAnsi="Times New Roman"/>
          <w:i w:val="0"/>
          <w:iCs w:val="0"/>
          <w:lang w:val="en-US"/>
        </w:rPr>
        <w:t xml:space="preserve">. There is countless software made in </w:t>
      </w:r>
      <w:r w:rsidR="00777219">
        <w:rPr>
          <w:rFonts w:ascii="Times New Roman" w:eastAsia="Times" w:hAnsi="Times New Roman"/>
          <w:i w:val="0"/>
          <w:iCs w:val="0"/>
          <w:lang w:val="en-US"/>
        </w:rPr>
        <w:t xml:space="preserve">an </w:t>
      </w:r>
      <w:r w:rsidRPr="741FBDBE">
        <w:rPr>
          <w:rFonts w:ascii="Times New Roman" w:eastAsia="Times" w:hAnsi="Times New Roman"/>
          <w:i w:val="0"/>
          <w:iCs w:val="0"/>
          <w:lang w:val="en-US"/>
        </w:rPr>
        <w:t xml:space="preserve">attempt to perfect FR and an endless consumer supply. Nearly half of U.S residents with a smartphone own an iPhone, which utilizes FR software to allow access to the device. FR is </w:t>
      </w:r>
      <w:r w:rsidR="00647FE3">
        <w:rPr>
          <w:rFonts w:ascii="Times New Roman" w:eastAsia="Times" w:hAnsi="Times New Roman"/>
          <w:i w:val="0"/>
          <w:iCs w:val="0"/>
          <w:lang w:val="en-US"/>
        </w:rPr>
        <w:t xml:space="preserve">ubiquitous </w:t>
      </w:r>
      <w:r w:rsidRPr="741FBDBE">
        <w:rPr>
          <w:rFonts w:ascii="Times New Roman" w:eastAsia="Times" w:hAnsi="Times New Roman"/>
          <w:i w:val="0"/>
          <w:iCs w:val="0"/>
          <w:lang w:val="en-US"/>
        </w:rPr>
        <w:t>in everyday life, without us even being awar</w:t>
      </w:r>
      <w:r w:rsidR="00647FE3">
        <w:rPr>
          <w:rFonts w:ascii="Times New Roman" w:eastAsia="Times" w:hAnsi="Times New Roman"/>
          <w:i w:val="0"/>
          <w:iCs w:val="0"/>
          <w:lang w:val="en-US"/>
        </w:rPr>
        <w:t>e,</w:t>
      </w:r>
      <w:r w:rsidRPr="741FBDBE">
        <w:rPr>
          <w:rFonts w:ascii="Times New Roman" w:eastAsia="Times" w:hAnsi="Times New Roman"/>
          <w:i w:val="0"/>
          <w:iCs w:val="0"/>
          <w:lang w:val="en-US"/>
        </w:rPr>
        <w:t xml:space="preserve"> </w:t>
      </w:r>
      <w:r w:rsidR="00647FE3">
        <w:rPr>
          <w:rFonts w:ascii="Times New Roman" w:eastAsia="Times" w:hAnsi="Times New Roman"/>
          <w:i w:val="0"/>
          <w:iCs w:val="0"/>
          <w:lang w:val="en-US"/>
        </w:rPr>
        <w:t>i</w:t>
      </w:r>
      <w:r w:rsidRPr="741FBDBE">
        <w:rPr>
          <w:rFonts w:ascii="Times New Roman" w:eastAsia="Times" w:hAnsi="Times New Roman"/>
          <w:i w:val="0"/>
          <w:iCs w:val="0"/>
          <w:lang w:val="en-US"/>
        </w:rPr>
        <w:t xml:space="preserve">n airports, public venues, stores, and so many more </w:t>
      </w:r>
      <w:r w:rsidR="6A8BFCE1" w:rsidRPr="741FBDBE">
        <w:rPr>
          <w:rFonts w:ascii="Times New Roman" w:eastAsia="Times" w:hAnsi="Times New Roman"/>
          <w:i w:val="0"/>
          <w:iCs w:val="0"/>
          <w:lang w:val="en-US"/>
        </w:rPr>
        <w:t>locations [</w:t>
      </w:r>
      <w:r w:rsidR="00C61AAC">
        <w:rPr>
          <w:rFonts w:ascii="Times New Roman" w:eastAsia="Times" w:hAnsi="Times New Roman"/>
          <w:i w:val="0"/>
          <w:iCs w:val="0"/>
          <w:lang w:val="en-US"/>
        </w:rPr>
        <w:t>9</w:t>
      </w:r>
      <w:r w:rsidR="1E9807CE" w:rsidRPr="741FBDBE">
        <w:rPr>
          <w:rFonts w:ascii="Times New Roman" w:eastAsia="Times" w:hAnsi="Times New Roman"/>
          <w:i w:val="0"/>
          <w:iCs w:val="0"/>
          <w:lang w:val="en-US"/>
        </w:rPr>
        <w:t>]</w:t>
      </w:r>
      <w:r w:rsidRPr="741FBDBE">
        <w:rPr>
          <w:rFonts w:ascii="Times New Roman" w:eastAsia="Times" w:hAnsi="Times New Roman"/>
          <w:i w:val="0"/>
          <w:iCs w:val="0"/>
          <w:lang w:val="en-US"/>
        </w:rPr>
        <w:t>. It has become a part of basic technology to assist groups with various tasks that all concern identification. There is no need for tedious database searching</w:t>
      </w:r>
      <w:r w:rsidR="009812DB">
        <w:rPr>
          <w:rFonts w:ascii="Times New Roman" w:eastAsia="Times" w:hAnsi="Times New Roman"/>
          <w:i w:val="0"/>
          <w:iCs w:val="0"/>
          <w:lang w:val="en-US"/>
        </w:rPr>
        <w:t xml:space="preserve"> </w:t>
      </w:r>
      <w:r w:rsidR="009812DB">
        <w:rPr>
          <w:rFonts w:eastAsia="Times"/>
          <w:i w:val="0"/>
          <w:iCs w:val="0"/>
          <w:noProof/>
        </w:rPr>
        <w:lastRenderedPageBreak/>
        <mc:AlternateContent>
          <mc:Choice Requires="wpg">
            <w:drawing>
              <wp:anchor distT="0" distB="0" distL="114300" distR="114300" simplePos="0" relativeHeight="251652096" behindDoc="0" locked="0" layoutInCell="1" allowOverlap="1" wp14:anchorId="34E0139B" wp14:editId="5A3A3521">
                <wp:simplePos x="0" y="0"/>
                <wp:positionH relativeFrom="column">
                  <wp:posOffset>3272790</wp:posOffset>
                </wp:positionH>
                <wp:positionV relativeFrom="paragraph">
                  <wp:posOffset>0</wp:posOffset>
                </wp:positionV>
                <wp:extent cx="3714750" cy="30099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714750" cy="3009900"/>
                          <a:chOff x="-101435" y="0"/>
                          <a:chExt cx="3751438" cy="2968608"/>
                        </a:xfrm>
                      </wpg:grpSpPr>
                      <wps:wsp>
                        <wps:cNvPr id="19" name="Text Box 2"/>
                        <wps:cNvSpPr txBox="1">
                          <a:spLocks noChangeArrowheads="1"/>
                        </wps:cNvSpPr>
                        <wps:spPr bwMode="auto">
                          <a:xfrm>
                            <a:off x="-101435" y="1972809"/>
                            <a:ext cx="3751438" cy="995799"/>
                          </a:xfrm>
                          <a:prstGeom prst="rect">
                            <a:avLst/>
                          </a:prstGeom>
                          <a:solidFill>
                            <a:srgbClr val="FFFFFF"/>
                          </a:solidFill>
                          <a:ln w="9525">
                            <a:noFill/>
                            <a:miter lim="800000"/>
                            <a:headEnd/>
                            <a:tailEnd/>
                          </a:ln>
                        </wps:spPr>
                        <wps:txbx>
                          <w:txbxContent>
                            <w:p w14:paraId="10D16251" w14:textId="41B9824A" w:rsidR="000650DA" w:rsidRDefault="000650DA">
                              <w:r>
                                <w:rPr>
                                  <w:i/>
                                  <w:iCs/>
                                  <w:color w:val="44546A" w:themeColor="text2"/>
                                  <w:sz w:val="18"/>
                                  <w:szCs w:val="18"/>
                                </w:rPr>
                                <w:t>Fi</w:t>
                              </w:r>
                              <w:r w:rsidRPr="741FBDBE">
                                <w:rPr>
                                  <w:i/>
                                  <w:iCs/>
                                  <w:color w:val="44546A" w:themeColor="text2"/>
                                  <w:sz w:val="18"/>
                                  <w:szCs w:val="18"/>
                                </w:rPr>
                                <w:t xml:space="preserve">gure 2: </w:t>
                              </w:r>
                              <w:r w:rsidRPr="741FBDBE">
                                <w:rPr>
                                  <w:b/>
                                  <w:bCs/>
                                  <w:i/>
                                  <w:iCs/>
                                  <w:color w:val="44546A" w:themeColor="text2"/>
                                  <w:sz w:val="18"/>
                                  <w:szCs w:val="18"/>
                                </w:rPr>
                                <w:t xml:space="preserve">Confusion matrix. </w:t>
                              </w:r>
                              <w:r w:rsidRPr="741FBDBE">
                                <w:rPr>
                                  <w:i/>
                                  <w:iCs/>
                                  <w:color w:val="44546A" w:themeColor="text2"/>
                                  <w:sz w:val="18"/>
                                  <w:szCs w:val="18"/>
                                </w:rPr>
                                <w:t>The error (%) for the various faces of BFW vs. all others. AF performs the worst as WM performs the best, meaning AF is confused most often. This shows that subgroups are useful for FR because we can break each category/group down to analyze which genders and which races are being confused the most</w:t>
                              </w:r>
                              <w:r>
                                <w:rPr>
                                  <w:i/>
                                  <w:iCs/>
                                  <w:color w:val="44546A" w:themeColor="text2"/>
                                  <w:sz w:val="18"/>
                                  <w:szCs w:val="18"/>
                                </w:rPr>
                                <w:t>.</w:t>
                              </w:r>
                            </w:p>
                          </w:txbxContent>
                        </wps:txbx>
                        <wps:bodyPr rot="0" vert="horz" wrap="square" lIns="91440" tIns="45720" rIns="91440" bIns="45720" anchor="t" anchorCtr="0">
                          <a:noAutofit/>
                        </wps:bodyPr>
                      </wps:wsp>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0635" t="15432" r="2381" b="14815"/>
                          <a:stretch/>
                        </pic:blipFill>
                        <pic:spPr bwMode="auto">
                          <a:xfrm>
                            <a:off x="114300" y="0"/>
                            <a:ext cx="3160540" cy="184128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E0139B" id="Group 18" o:spid="_x0000_s1033" style="position:absolute;margin-left:257.7pt;margin-top:0;width:292.5pt;height:237pt;z-index:251652096;mso-width-relative:margin;mso-height-relative:margin" coordorigin="-1014" coordsize="37514,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">
                <v:shape id="_x0000_s1034" type="#_x0000_t202" style="position:absolute;left:-1014;top:19728;width:37514;height:9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0D16251" w14:textId="41B9824A" w:rsidR="000650DA" w:rsidRDefault="000650DA">
                        <w:r>
                          <w:rPr>
                            <w:i/>
                            <w:iCs/>
                            <w:color w:val="44546A" w:themeColor="text2"/>
                            <w:sz w:val="18"/>
                            <w:szCs w:val="18"/>
                          </w:rPr>
                          <w:t>Fi</w:t>
                        </w:r>
                        <w:r w:rsidRPr="741FBDBE">
                          <w:rPr>
                            <w:i/>
                            <w:iCs/>
                            <w:color w:val="44546A" w:themeColor="text2"/>
                            <w:sz w:val="18"/>
                            <w:szCs w:val="18"/>
                          </w:rPr>
                          <w:t xml:space="preserve">gure 2: </w:t>
                        </w:r>
                        <w:r w:rsidRPr="741FBDBE">
                          <w:rPr>
                            <w:b/>
                            <w:bCs/>
                            <w:i/>
                            <w:iCs/>
                            <w:color w:val="44546A" w:themeColor="text2"/>
                            <w:sz w:val="18"/>
                            <w:szCs w:val="18"/>
                          </w:rPr>
                          <w:t xml:space="preserve">Confusion matrix. </w:t>
                        </w:r>
                        <w:r w:rsidRPr="741FBDBE">
                          <w:rPr>
                            <w:i/>
                            <w:iCs/>
                            <w:color w:val="44546A" w:themeColor="text2"/>
                            <w:sz w:val="18"/>
                            <w:szCs w:val="18"/>
                          </w:rPr>
                          <w:t>The error (%) for the various faces of BFW vs. all others. AF performs the worst as WM performs the best, meaning AF is confused most often. This shows that subgroups are useful for FR because we can break each category/group down to analyze which genders and which races are being confused the most</w:t>
                        </w:r>
                        <w:r>
                          <w:rPr>
                            <w:i/>
                            <w:iCs/>
                            <w:color w:val="44546A" w:themeColor="text2"/>
                            <w:sz w:val="18"/>
                            <w:szCs w:val="18"/>
                          </w:rPr>
                          <w:t>.</w:t>
                        </w:r>
                      </w:p>
                    </w:txbxContent>
                  </v:textbox>
                </v:shape>
                <v:shape id="Picture 21" o:spid="_x0000_s1035" type="#_x0000_t75" alt="A screenshot of a cell phone&#10;&#10;Description automatically generated" style="position:absolute;left:1143;width:31605;height:1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">
                  <v:imagedata r:id="rId16" o:title="A screenshot of a cell phone&#10;&#10;Description automatically generated" croptop="10114f" cropbottom="9709f" cropleft="13523f" cropright="1560f"/>
                </v:shape>
                <w10:wrap type="square"/>
              </v:group>
            </w:pict>
          </mc:Fallback>
        </mc:AlternateContent>
      </w:r>
      <w:r w:rsidRPr="741FBDBE">
        <w:rPr>
          <w:rFonts w:ascii="Times New Roman" w:eastAsia="Times" w:hAnsi="Times New Roman"/>
          <w:i w:val="0"/>
          <w:iCs w:val="0"/>
          <w:lang w:val="en-US"/>
        </w:rPr>
        <w:t xml:space="preserve">or matching pictures anymore, FR </w:t>
      </w:r>
      <w:r w:rsidR="0095479A" w:rsidRPr="741FBDBE">
        <w:rPr>
          <w:rFonts w:ascii="Times New Roman" w:eastAsia="Times" w:hAnsi="Times New Roman"/>
          <w:i w:val="0"/>
          <w:iCs w:val="0"/>
          <w:lang w:val="en-US"/>
        </w:rPr>
        <w:t>facilitates</w:t>
      </w:r>
      <w:r w:rsidR="00647FE3">
        <w:rPr>
          <w:rFonts w:ascii="Times New Roman" w:eastAsia="Times" w:hAnsi="Times New Roman"/>
          <w:i w:val="0"/>
          <w:iCs w:val="0"/>
          <w:lang w:val="en-US"/>
        </w:rPr>
        <w:t xml:space="preserve"> </w:t>
      </w:r>
      <w:r w:rsidRPr="741FBDBE">
        <w:rPr>
          <w:rFonts w:ascii="Times New Roman" w:eastAsia="Times" w:hAnsi="Times New Roman"/>
          <w:i w:val="0"/>
          <w:iCs w:val="0"/>
          <w:lang w:val="en-US"/>
        </w:rPr>
        <w:t>all these processes in different ways. FR is not the first method of biometric security, and certainly not the last. It is a stepping</w:t>
      </w:r>
      <w:r w:rsidR="00777219">
        <w:rPr>
          <w:rFonts w:ascii="Times New Roman" w:eastAsia="Times" w:hAnsi="Times New Roman"/>
          <w:i w:val="0"/>
          <w:iCs w:val="0"/>
          <w:lang w:val="en-US"/>
        </w:rPr>
        <w:t xml:space="preserve"> </w:t>
      </w:r>
      <w:r w:rsidRPr="741FBDBE">
        <w:rPr>
          <w:rFonts w:ascii="Times New Roman" w:eastAsia="Times" w:hAnsi="Times New Roman"/>
          <w:i w:val="0"/>
          <w:iCs w:val="0"/>
          <w:lang w:val="en-US"/>
        </w:rPr>
        <w:t xml:space="preserve">stone in the advancement of cybersecurity measures. Fingerprint identification, commonly known as “touch ID” is another example of biometric identification, it is a more out-of-date method, but nonetheless works in a similar fashion to FR. </w:t>
      </w:r>
      <w:r w:rsidR="00717B34">
        <w:rPr>
          <w:rFonts w:ascii="Times New Roman" w:eastAsia="Times" w:hAnsi="Times New Roman"/>
          <w:i w:val="0"/>
          <w:iCs w:val="0"/>
          <w:lang w:val="en-US"/>
        </w:rPr>
        <w:t>Companies like Apple and LG are using FR as payment methods for purchases made through their devices</w:t>
      </w:r>
      <w:r w:rsidR="000650DA">
        <w:rPr>
          <w:rFonts w:ascii="Times New Roman" w:eastAsia="Times" w:hAnsi="Times New Roman"/>
          <w:i w:val="0"/>
          <w:iCs w:val="0"/>
          <w:lang w:val="en-US"/>
        </w:rPr>
        <w:t xml:space="preserve"> </w:t>
      </w:r>
      <w:r w:rsidR="00717B34">
        <w:rPr>
          <w:rFonts w:ascii="Times New Roman" w:eastAsia="Times" w:hAnsi="Times New Roman"/>
          <w:i w:val="0"/>
          <w:iCs w:val="0"/>
          <w:lang w:val="en-US"/>
        </w:rPr>
        <w:t>[</w:t>
      </w:r>
      <w:r w:rsidR="00C61AAC">
        <w:rPr>
          <w:rFonts w:ascii="Times New Roman" w:eastAsia="Times" w:hAnsi="Times New Roman"/>
          <w:i w:val="0"/>
          <w:iCs w:val="0"/>
          <w:lang w:val="en-US"/>
        </w:rPr>
        <w:t>10</w:t>
      </w:r>
      <w:r w:rsidR="00717B34">
        <w:rPr>
          <w:rFonts w:ascii="Times New Roman" w:eastAsia="Times" w:hAnsi="Times New Roman"/>
          <w:i w:val="0"/>
          <w:iCs w:val="0"/>
          <w:lang w:val="en-US"/>
        </w:rPr>
        <w:t>]</w:t>
      </w:r>
      <w:r w:rsidR="009812DB">
        <w:rPr>
          <w:rFonts w:ascii="Times New Roman" w:eastAsia="Times" w:hAnsi="Times New Roman"/>
          <w:i w:val="0"/>
          <w:iCs w:val="0"/>
          <w:lang w:val="en-US"/>
        </w:rPr>
        <w:t>.</w:t>
      </w:r>
      <w:r w:rsidR="00717B34">
        <w:rPr>
          <w:rFonts w:ascii="Times New Roman" w:eastAsia="Times" w:hAnsi="Times New Roman"/>
          <w:i w:val="0"/>
          <w:iCs w:val="0"/>
          <w:lang w:val="en-US"/>
        </w:rPr>
        <w:t xml:space="preserve"> </w:t>
      </w:r>
      <w:r w:rsidR="009812DB">
        <w:rPr>
          <w:rFonts w:ascii="Times New Roman" w:eastAsia="Times" w:hAnsi="Times New Roman"/>
          <w:i w:val="0"/>
          <w:iCs w:val="0"/>
          <w:lang w:val="en-US"/>
        </w:rPr>
        <w:t>R</w:t>
      </w:r>
      <w:r w:rsidR="00717B34">
        <w:rPr>
          <w:rFonts w:ascii="Times New Roman" w:eastAsia="Times" w:hAnsi="Times New Roman"/>
          <w:i w:val="0"/>
          <w:iCs w:val="0"/>
          <w:lang w:val="en-US"/>
        </w:rPr>
        <w:t>ather than having to confirm details manually</w:t>
      </w:r>
      <w:r w:rsidR="009812DB">
        <w:rPr>
          <w:rFonts w:ascii="Times New Roman" w:eastAsia="Times" w:hAnsi="Times New Roman"/>
          <w:i w:val="0"/>
          <w:iCs w:val="0"/>
          <w:lang w:val="en-US"/>
        </w:rPr>
        <w:t>,</w:t>
      </w:r>
      <w:r w:rsidR="00717B34">
        <w:rPr>
          <w:rFonts w:ascii="Times New Roman" w:eastAsia="Times" w:hAnsi="Times New Roman"/>
          <w:i w:val="0"/>
          <w:iCs w:val="0"/>
          <w:lang w:val="en-US"/>
        </w:rPr>
        <w:t xml:space="preserve"> a user’s device will confirm the buyer through their FR cameras. </w:t>
      </w:r>
      <w:r w:rsidRPr="741FBDBE">
        <w:rPr>
          <w:rFonts w:ascii="Times New Roman" w:eastAsia="Times" w:hAnsi="Times New Roman"/>
          <w:i w:val="0"/>
          <w:iCs w:val="0"/>
          <w:lang w:val="en-US"/>
        </w:rPr>
        <w:t xml:space="preserve">Any software that utilizes a large database of humans/living organisms or has some process of identification through biometrics can be considered similar to FR. The software and processes behind FR technology are </w:t>
      </w:r>
      <w:r w:rsidR="009812DB">
        <w:rPr>
          <w:rFonts w:ascii="Times New Roman" w:eastAsia="Times" w:hAnsi="Times New Roman"/>
          <w:i w:val="0"/>
          <w:iCs w:val="0"/>
          <w:lang w:val="en-US"/>
        </w:rPr>
        <w:t>so</w:t>
      </w:r>
      <w:r w:rsidRPr="741FBDBE">
        <w:rPr>
          <w:rFonts w:ascii="Times New Roman" w:eastAsia="Times" w:hAnsi="Times New Roman"/>
          <w:i w:val="0"/>
          <w:iCs w:val="0"/>
          <w:lang w:val="en-US"/>
        </w:rPr>
        <w:t xml:space="preserve"> complex and involved</w:t>
      </w:r>
      <w:r w:rsidR="009812DB">
        <w:rPr>
          <w:rFonts w:ascii="Times New Roman" w:eastAsia="Times" w:hAnsi="Times New Roman"/>
          <w:i w:val="0"/>
          <w:iCs w:val="0"/>
          <w:lang w:val="en-US"/>
        </w:rPr>
        <w:t xml:space="preserve"> that</w:t>
      </w:r>
      <w:r w:rsidRPr="741FBDBE">
        <w:rPr>
          <w:rFonts w:ascii="Times New Roman" w:eastAsia="Times" w:hAnsi="Times New Roman"/>
          <w:i w:val="0"/>
          <w:iCs w:val="0"/>
          <w:lang w:val="en-US"/>
        </w:rPr>
        <w:t xml:space="preserve"> it is hard to believe most of these interfaces can be so simple.</w:t>
      </w:r>
    </w:p>
    <w:p w14:paraId="18BFFD4E" w14:textId="38445984" w:rsidR="008D07A0" w:rsidRDefault="00CD00CF" w:rsidP="008D07A0">
      <w:pPr>
        <w:pStyle w:val="Heading1"/>
        <w:spacing w:before="340"/>
      </w:pPr>
      <w:r>
        <w:rPr>
          <w:lang w:val="en-US"/>
        </w:rPr>
        <w:t>Measuring Bias</w:t>
      </w:r>
    </w:p>
    <w:p w14:paraId="1FD35245" w14:textId="418DC0D5" w:rsidR="00456A0A" w:rsidRDefault="00FD3FC7" w:rsidP="00FC4EBF">
      <w:pPr>
        <w:ind w:firstLine="202"/>
      </w:pPr>
      <w:r>
        <w:t xml:space="preserve">In </w:t>
      </w:r>
      <w:r w:rsidR="00EF1411">
        <w:t>this section</w:t>
      </w:r>
      <w:r>
        <w:t xml:space="preserve"> some methods for measuring </w:t>
      </w:r>
      <w:r w:rsidR="00627EBE">
        <w:t>bias in facial recognition</w:t>
      </w:r>
      <w:r>
        <w:t xml:space="preserve"> will be explored. </w:t>
      </w:r>
    </w:p>
    <w:p w14:paraId="0C9FA81A" w14:textId="77777777" w:rsidR="00456A0A" w:rsidRDefault="00456A0A" w:rsidP="00627EBE"/>
    <w:p w14:paraId="10FC1464" w14:textId="58A92996" w:rsidR="0058733F" w:rsidRDefault="004A3097" w:rsidP="00FC4EBF">
      <w:pPr>
        <w:ind w:firstLine="202"/>
      </w:pPr>
      <w:r>
        <w:t>A confusion matrix</w:t>
      </w:r>
      <w:r w:rsidR="009812DB">
        <w:t xml:space="preserve"> </w:t>
      </w:r>
      <w:r w:rsidR="009812DB">
        <w:rPr>
          <w:i/>
          <w:iCs/>
        </w:rPr>
        <w:t xml:space="preserve">(see figure 2) </w:t>
      </w:r>
      <w:r>
        <w:t xml:space="preserve"> </w:t>
      </w:r>
      <w:r w:rsidR="00FA505B">
        <w:t xml:space="preserve">is a very useful tool for </w:t>
      </w:r>
      <w:r w:rsidR="00FA505B" w:rsidRPr="00BC523C">
        <w:t xml:space="preserve">measuring </w:t>
      </w:r>
      <w:r w:rsidR="00FA505B">
        <w:t>r</w:t>
      </w:r>
      <w:r w:rsidR="00FA505B" w:rsidRPr="00BC523C">
        <w:t xml:space="preserve">ecall, </w:t>
      </w:r>
      <w:r w:rsidR="00FA505B">
        <w:t>p</w:t>
      </w:r>
      <w:r w:rsidR="00FA505B" w:rsidRPr="00BC523C">
        <w:t xml:space="preserve">recision, </w:t>
      </w:r>
      <w:r w:rsidR="00FA505B">
        <w:t>s</w:t>
      </w:r>
      <w:r w:rsidR="00FA505B" w:rsidRPr="00BC523C">
        <w:t xml:space="preserve">pecificity, </w:t>
      </w:r>
      <w:r w:rsidR="00FA505B">
        <w:t>and a</w:t>
      </w:r>
      <w:r w:rsidR="00FA505B" w:rsidRPr="00BC523C">
        <w:t>ccuracy</w:t>
      </w:r>
      <w:r w:rsidR="00FA505B">
        <w:t xml:space="preserve"> in a model.</w:t>
      </w:r>
    </w:p>
    <w:p w14:paraId="6C0C6134" w14:textId="088CDD1C" w:rsidR="0058733F" w:rsidRPr="009812DB" w:rsidRDefault="00383D6F" w:rsidP="00FC4EBF">
      <w:pPr>
        <w:ind w:firstLine="202"/>
        <w:rPr>
          <w:i/>
          <w:iCs/>
        </w:rPr>
      </w:pPr>
      <w:r>
        <w:t xml:space="preserve"> </w:t>
      </w:r>
    </w:p>
    <w:p w14:paraId="0BE4CFDF" w14:textId="31A6EE2F" w:rsidR="0089148F" w:rsidRDefault="0089148F" w:rsidP="00FC4EBF">
      <w:pPr>
        <w:ind w:firstLine="202"/>
      </w:pPr>
      <w:r w:rsidRPr="0089148F">
        <w:t xml:space="preserve">Recall </w:t>
      </w:r>
      <w:r>
        <w:t>measures how much was correctly predicted out of all the positive cases.</w:t>
      </w:r>
    </w:p>
    <w:p w14:paraId="2B5FE279" w14:textId="5542849F" w:rsidR="0089148F" w:rsidRPr="0089148F" w:rsidRDefault="0089148F" w:rsidP="0089148F">
      <w:pPr>
        <w:jc w:val="right"/>
      </w:pPr>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w:r>
        <w:t xml:space="preserve">                       (1)</w:t>
      </w:r>
    </w:p>
    <w:p w14:paraId="07CF6C69" w14:textId="77777777" w:rsidR="008C5820" w:rsidRDefault="008C5820" w:rsidP="008C5820"/>
    <w:p w14:paraId="7AB69AA3" w14:textId="5A15C64E" w:rsidR="00477B99" w:rsidRDefault="008C5820" w:rsidP="009812DB">
      <w:pPr>
        <w:ind w:firstLine="202"/>
      </w:pPr>
      <w:r>
        <w:t xml:space="preserve">Precision </w:t>
      </w:r>
      <w:r w:rsidR="00477B99">
        <w:t xml:space="preserve">looks at how many cases are truly positive out of the positive ones predicted correctly. </w:t>
      </w:r>
    </w:p>
    <w:p w14:paraId="07DC5970" w14:textId="1F06AD60" w:rsidR="0089148F" w:rsidRDefault="0089148F" w:rsidP="000308DC"/>
    <w:p w14:paraId="77ADA993" w14:textId="38297E6D" w:rsidR="007A3C5F" w:rsidRPr="007A3C5F" w:rsidRDefault="007A3C5F" w:rsidP="007A3C5F">
      <w:pPr>
        <w:jc w:val="right"/>
      </w:pPr>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w:r>
        <w:t xml:space="preserve">                    (2)</w:t>
      </w:r>
    </w:p>
    <w:p w14:paraId="26CA13B4" w14:textId="77777777" w:rsidR="006238F1" w:rsidRDefault="006238F1" w:rsidP="000308DC"/>
    <w:p w14:paraId="0BE1DFCA" w14:textId="4BE7CA46" w:rsidR="0089148F" w:rsidRDefault="006238F1" w:rsidP="009812DB">
      <w:pPr>
        <w:ind w:firstLine="202"/>
      </w:pPr>
      <w:r w:rsidRPr="006238F1">
        <w:t xml:space="preserve">Specificity is </w:t>
      </w:r>
      <w:r w:rsidR="007E2BF4">
        <w:t xml:space="preserve">a measure of how correct </w:t>
      </w:r>
      <w:r w:rsidRPr="006238F1">
        <w:t>the true negative rate</w:t>
      </w:r>
      <w:r w:rsidR="00CE3A93">
        <w:t xml:space="preserve"> is. </w:t>
      </w:r>
    </w:p>
    <w:p w14:paraId="14F5EB87" w14:textId="7CC5B646" w:rsidR="007A3C5F" w:rsidRPr="00AC278A" w:rsidRDefault="007A3C5F" w:rsidP="006238F1">
      <w:pPr>
        <w:jc w:val="right"/>
      </w:pPr>
      <m:oMath>
        <m:r>
          <w:rPr>
            <w:rFonts w:ascii="Cambria Math" w:hAnsi="Cambria Math"/>
          </w:rPr>
          <m:t>Specificity=</m:t>
        </m:r>
        <m:f>
          <m:fPr>
            <m:ctrlPr>
              <w:rPr>
                <w:rFonts w:ascii="Cambria Math" w:hAnsi="Cambria Math"/>
                <w:i/>
              </w:rPr>
            </m:ctrlPr>
          </m:fPr>
          <m:num>
            <m:r>
              <w:rPr>
                <w:rFonts w:ascii="Cambria Math" w:hAnsi="Cambria Math"/>
              </w:rPr>
              <m:t>True Negative</m:t>
            </m:r>
          </m:num>
          <m:den>
            <m:r>
              <w:rPr>
                <w:rFonts w:ascii="Cambria Math" w:hAnsi="Cambria Math"/>
              </w:rPr>
              <m:t>True Negative+False Positive</m:t>
            </m:r>
          </m:den>
        </m:f>
      </m:oMath>
      <w:r w:rsidR="006238F1">
        <w:t xml:space="preserve">                (3)</w:t>
      </w:r>
    </w:p>
    <w:p w14:paraId="07E5D764" w14:textId="77777777" w:rsidR="00CE3A93" w:rsidRDefault="00CE3A93" w:rsidP="007A3C5F"/>
    <w:p w14:paraId="1EB91FF8" w14:textId="5CD264AF" w:rsidR="007A3C5F" w:rsidRDefault="009812DB" w:rsidP="007A3C5F">
      <w:r>
        <w:tab/>
      </w:r>
      <w:r w:rsidR="007A3C5F">
        <w:t xml:space="preserve">Accuracy </w:t>
      </w:r>
      <w:r w:rsidR="00CE3A93">
        <w:t>looks at how much was</w:t>
      </w:r>
      <w:r w:rsidR="007A3C5F">
        <w:t xml:space="preserve"> predicted correctly</w:t>
      </w:r>
      <w:r w:rsidR="00CE3A93">
        <w:t xml:space="preserve"> out of all the </w:t>
      </w:r>
      <w:r w:rsidR="002073C4">
        <w:t>classes.</w:t>
      </w:r>
    </w:p>
    <w:p w14:paraId="6CBE9476" w14:textId="3CB92E45" w:rsidR="002073C4" w:rsidRPr="00AC278A" w:rsidRDefault="002073C4" w:rsidP="003371C9">
      <w:pPr>
        <w:jc w:val="right"/>
      </w:pPr>
      <m:oMath>
        <m:r>
          <w:rPr>
            <w:rFonts w:ascii="Cambria Math" w:hAnsi="Cambria Math"/>
          </w:rPr>
          <m:t>Acc=</m:t>
        </m:r>
        <m:f>
          <m:fPr>
            <m:ctrlPr>
              <w:rPr>
                <w:rFonts w:ascii="Cambria Math" w:hAnsi="Cambria Math"/>
                <w:i/>
              </w:rPr>
            </m:ctrlPr>
          </m:fPr>
          <m:num>
            <m:r>
              <w:rPr>
                <w:rFonts w:ascii="Cambria Math" w:hAnsi="Cambria Math"/>
              </w:rPr>
              <m:t>True Positive+ True Negative</m:t>
            </m:r>
          </m:num>
          <m:den>
            <m:r>
              <w:rPr>
                <w:rFonts w:ascii="Cambria Math" w:hAnsi="Cambria Math"/>
              </w:rPr>
              <m:t>True/False Positive+True/False Negative</m:t>
            </m:r>
          </m:den>
        </m:f>
      </m:oMath>
      <w:r>
        <w:t xml:space="preserve">              (4)</w:t>
      </w:r>
    </w:p>
    <w:p w14:paraId="16FBE871" w14:textId="77777777" w:rsidR="0089148F" w:rsidRDefault="0089148F" w:rsidP="000308DC"/>
    <w:p w14:paraId="06917002" w14:textId="6EABD4A8" w:rsidR="00101C02" w:rsidRDefault="001C0257" w:rsidP="00101C02">
      <w:pPr>
        <w:ind w:firstLine="202"/>
      </w:pPr>
      <w:r>
        <w:t xml:space="preserve">The </w:t>
      </w:r>
      <w:r w:rsidR="00BE7862">
        <w:t xml:space="preserve">value of a </w:t>
      </w:r>
      <w:r w:rsidR="00880C17">
        <w:t>given</w:t>
      </w:r>
      <w:r w:rsidR="00BE7862">
        <w:t xml:space="preserve"> cell corresponds to </w:t>
      </w:r>
      <w:r w:rsidR="003371C9">
        <w:t xml:space="preserve">the </w:t>
      </w:r>
      <w:r w:rsidR="00880C17">
        <w:t xml:space="preserve">extent to which an image belonging to the subgroup in that row </w:t>
      </w:r>
      <w:r w:rsidR="00292F2B">
        <w:t>was matched incorrectly with an image from the subgroup in the corresponding column. Naturally, these errors coalesce at the diagonals</w:t>
      </w:r>
      <w:r w:rsidR="00686DDE">
        <w:t xml:space="preserve"> since </w:t>
      </w:r>
      <w:r w:rsidR="00892F10">
        <w:t>it is more likely to confuse an image with another from the same subgroup.</w:t>
      </w:r>
      <w:r w:rsidR="003400EF">
        <w:t xml:space="preserve"> </w:t>
      </w:r>
      <w:r w:rsidR="00892F10">
        <w:t>Since</w:t>
      </w:r>
      <w:r w:rsidR="00686DDE">
        <w:t xml:space="preserve"> the model displayed below </w:t>
      </w:r>
      <w:r w:rsidR="00892F10">
        <w:t>measures</w:t>
      </w:r>
      <w:r w:rsidR="00686DDE">
        <w:t xml:space="preserve"> errors, lower </w:t>
      </w:r>
      <w:r w:rsidR="00FA505B" w:rsidRPr="00FA505B">
        <w:t>diagonal values</w:t>
      </w:r>
      <w:r w:rsidR="00686DDE">
        <w:t xml:space="preserve"> would</w:t>
      </w:r>
      <w:r w:rsidR="00FA505B" w:rsidRPr="00FA505B">
        <w:t xml:space="preserve"> </w:t>
      </w:r>
      <w:r w:rsidR="003400EF">
        <w:t>indicate a model that is</w:t>
      </w:r>
      <w:r w:rsidR="00FA505B" w:rsidRPr="00FA505B">
        <w:t xml:space="preserve"> better</w:t>
      </w:r>
      <w:r w:rsidR="00FA505B">
        <w:t xml:space="preserve"> at </w:t>
      </w:r>
      <w:r w:rsidR="00383D6F">
        <w:t>making predictions.</w:t>
      </w:r>
      <w:r w:rsidR="00686DDE">
        <w:t xml:space="preserve"> </w:t>
      </w:r>
      <w:r w:rsidR="00FD3FC7">
        <w:t>The</w:t>
      </w:r>
      <w:r w:rsidR="005D6540">
        <w:t xml:space="preserve"> </w:t>
      </w:r>
      <w:r w:rsidR="00FD3FC7">
        <w:t xml:space="preserve">model tends to discriminate the best between </w:t>
      </w:r>
      <w:r w:rsidR="00686DDE">
        <w:t xml:space="preserve">white male (WM) </w:t>
      </w:r>
      <w:r w:rsidR="00FD3FC7">
        <w:t>faces and the worst between Asian female</w:t>
      </w:r>
      <w:r w:rsidR="00686DDE">
        <w:t xml:space="preserve"> (AF)</w:t>
      </w:r>
      <w:r w:rsidR="00FD3FC7">
        <w:t xml:space="preserve"> faces </w:t>
      </w:r>
      <w:r w:rsidR="00686DDE">
        <w:t xml:space="preserve">with the highest number being in the top left of the matrix and the lowest in the </w:t>
      </w:r>
      <w:r w:rsidR="00FD3FC7">
        <w:t>bottom right. This really emphasizes that the subgroups are meaningful</w:t>
      </w:r>
      <w:r w:rsidR="00770507">
        <w:t xml:space="preserve"> and distinct</w:t>
      </w:r>
      <w:r w:rsidR="00FD3FC7">
        <w:t xml:space="preserve">.  </w:t>
      </w:r>
    </w:p>
    <w:p w14:paraId="665FC39B" w14:textId="191D5980" w:rsidR="741FBDBE" w:rsidRDefault="741FBDBE" w:rsidP="741FBDBE">
      <w:pPr>
        <w:rPr>
          <w:i/>
          <w:iCs/>
          <w:color w:val="44546A" w:themeColor="text2"/>
          <w:sz w:val="18"/>
          <w:szCs w:val="18"/>
        </w:rPr>
      </w:pPr>
    </w:p>
    <w:p w14:paraId="624BEE23" w14:textId="77777777" w:rsidR="000650DA" w:rsidRDefault="000650DA" w:rsidP="00FC4EBF">
      <w:pPr>
        <w:ind w:firstLine="202"/>
      </w:pPr>
    </w:p>
    <w:p w14:paraId="47BD2D7C" w14:textId="292FADF6" w:rsidR="00C754E4" w:rsidRDefault="00382819" w:rsidP="00FC4EBF">
      <w:pPr>
        <w:ind w:firstLine="202"/>
      </w:pPr>
      <w:r>
        <w:t>Another effective plot is the Detection Error Trade-off (DET) Curve which is a plot of measured error rates and shows the false negative rate (FNR) as a function of the false positive rate (FPR). This shows the tradeoff between sensitivity with the FPR and specificity with the FNR.</w:t>
      </w:r>
      <w:r w:rsidR="00B07258">
        <w:t xml:space="preserve"> </w:t>
      </w:r>
      <w:r w:rsidR="00620712">
        <w:t xml:space="preserve">A false positive </w:t>
      </w:r>
      <w:r w:rsidR="009812DB">
        <w:t>occurs when two images are incorrectly declared as a match (i.e., the same person), this is a Type 1 Error</w:t>
      </w:r>
      <w:r w:rsidR="006C3CC9">
        <w:t>. A false negative</w:t>
      </w:r>
      <w:r w:rsidR="009812DB">
        <w:t xml:space="preserve"> occurs when two images of the same person are not identified as a match</w:t>
      </w:r>
      <w:r w:rsidR="006C3CC9">
        <w:t xml:space="preserve">, this is a Type 2 Error. </w:t>
      </w:r>
      <w:r w:rsidR="0010222F">
        <w:t>The three DET plots below</w:t>
      </w:r>
      <w:r w:rsidR="009812DB">
        <w:t xml:space="preserve"> </w:t>
      </w:r>
      <w:r w:rsidR="009812DB">
        <w:rPr>
          <w:i/>
          <w:iCs/>
        </w:rPr>
        <w:t>(see figure 3)</w:t>
      </w:r>
      <w:r w:rsidR="0010222F">
        <w:t xml:space="preserve"> show a comparison between genders, ethnicities, and the subgroups.  The</w:t>
      </w:r>
      <w:r w:rsidR="00C754E4">
        <w:t xml:space="preserve">se plots are all based on the assumption of a </w:t>
      </w:r>
      <w:r>
        <w:t xml:space="preserve">global threshold meaning it’s constant for each subgroup. </w:t>
      </w:r>
    </w:p>
    <w:p w14:paraId="1BF09B01" w14:textId="5BEE3775" w:rsidR="00B16270" w:rsidRDefault="00382819" w:rsidP="00FC4EBF">
      <w:pPr>
        <w:ind w:firstLine="202"/>
      </w:pPr>
      <w:r>
        <w:t xml:space="preserve">In </w:t>
      </w:r>
      <w:r w:rsidR="00C754E4" w:rsidRPr="00AB64D7">
        <w:rPr>
          <w:i/>
        </w:rPr>
        <w:t>Figu</w:t>
      </w:r>
      <w:r w:rsidR="00187AF0" w:rsidRPr="00AB64D7">
        <w:rPr>
          <w:i/>
        </w:rPr>
        <w:t>re 3</w:t>
      </w:r>
      <w:r w:rsidR="00187AF0">
        <w:t xml:space="preserve">, </w:t>
      </w:r>
      <w:r>
        <w:t xml:space="preserve">the curve representing male faces is lower meaning that it performs better. </w:t>
      </w:r>
      <w:r w:rsidR="00AB64D7">
        <w:t>For the plot of ethnicities</w:t>
      </w:r>
      <w:r w:rsidR="00187AF0">
        <w:t>, the lowest curve is for a white ethnicity and the highest represents an Asian et</w:t>
      </w:r>
      <w:r w:rsidR="009812DB">
        <w:t>h</w:t>
      </w:r>
      <w:r w:rsidR="00187AF0">
        <w:t xml:space="preserve">nicity, indicating the model performs the best </w:t>
      </w:r>
      <w:r w:rsidR="007F09A0">
        <w:t xml:space="preserve">on white faces and the worst on Asian faces. Similarly, </w:t>
      </w:r>
      <w:r w:rsidR="00AB64D7">
        <w:t>for the subgroups</w:t>
      </w:r>
      <w:r w:rsidR="007F09A0">
        <w:t xml:space="preserve">, </w:t>
      </w:r>
      <w:r w:rsidR="00BA61FF">
        <w:t>the</w:t>
      </w:r>
      <w:r w:rsidR="007F09A0">
        <w:t xml:space="preserve"> lowest curve belongs to white males and the highest belongs to Asian females. </w:t>
      </w:r>
      <w:r>
        <w:t xml:space="preserve">The main takeaway is that a threshold varying across different subgroups would perform better than a global one and can yield a constant </w:t>
      </w:r>
      <w:r w:rsidR="0040606A">
        <w:t>FPR.</w:t>
      </w:r>
    </w:p>
    <w:p w14:paraId="0A753FF4" w14:textId="15BEC6EE" w:rsidR="00A15621" w:rsidRDefault="002F3A70" w:rsidP="00FC4EBF">
      <w:pPr>
        <w:ind w:firstLine="202"/>
      </w:pPr>
      <w:r>
        <w:rPr>
          <w:noProof/>
        </w:rPr>
        <w:lastRenderedPageBreak/>
        <mc:AlternateContent>
          <mc:Choice Requires="wpg">
            <w:drawing>
              <wp:anchor distT="0" distB="0" distL="114300" distR="114300" simplePos="0" relativeHeight="251661318" behindDoc="0" locked="0" layoutInCell="1" allowOverlap="1" wp14:anchorId="52E2463E" wp14:editId="722A23CA">
                <wp:simplePos x="0" y="0"/>
                <wp:positionH relativeFrom="margin">
                  <wp:posOffset>0</wp:posOffset>
                </wp:positionH>
                <wp:positionV relativeFrom="paragraph">
                  <wp:posOffset>151765</wp:posOffset>
                </wp:positionV>
                <wp:extent cx="3067050" cy="282702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67050" cy="2827252"/>
                          <a:chOff x="0" y="60960"/>
                          <a:chExt cx="3192780" cy="2796540"/>
                        </a:xfrm>
                      </wpg:grpSpPr>
                      <wps:wsp>
                        <wps:cNvPr id="23" name="Text Box 2"/>
                        <wps:cNvSpPr txBox="1">
                          <a:spLocks noChangeArrowheads="1"/>
                        </wps:cNvSpPr>
                        <wps:spPr bwMode="auto">
                          <a:xfrm>
                            <a:off x="0" y="2491740"/>
                            <a:ext cx="3192780" cy="365760"/>
                          </a:xfrm>
                          <a:prstGeom prst="rect">
                            <a:avLst/>
                          </a:prstGeom>
                          <a:solidFill>
                            <a:srgbClr val="FFFFFF"/>
                          </a:solidFill>
                          <a:ln w="9525">
                            <a:noFill/>
                            <a:miter lim="800000"/>
                            <a:headEnd/>
                            <a:tailEnd/>
                          </a:ln>
                        </wps:spPr>
                        <wps:txbx>
                          <w:txbxContent>
                            <w:p w14:paraId="6D8801ED" w14:textId="77777777" w:rsidR="002F3A70" w:rsidRPr="000650DA" w:rsidRDefault="002F3A70" w:rsidP="002F3A70">
                              <w:pPr>
                                <w:pStyle w:val="Caption"/>
                                <w:jc w:val="both"/>
                                <w:rPr>
                                  <w:noProof/>
                                  <w:sz w:val="20"/>
                                  <w:szCs w:val="20"/>
                                </w:rPr>
                              </w:pPr>
                              <w:r w:rsidRPr="00A454CB">
                                <w:rPr>
                                  <w:b/>
                                </w:rPr>
                                <w:t>Figure 3: Detection Error Tradeoff (DET)</w:t>
                              </w:r>
                              <w:r>
                                <w:rPr>
                                  <w:b/>
                                </w:rPr>
                                <w:t xml:space="preserve"> </w:t>
                              </w:r>
                              <w:r>
                                <w:t>curves across genders (left), ethnicities (right), and subgroups(bottom). Lower is better. Baseline random guessing shown in grey.</w:t>
                              </w:r>
                            </w:p>
                          </w:txbxContent>
                        </wps:txbx>
                        <wps:bodyPr rot="0" vert="horz" wrap="square" lIns="91440" tIns="45720" rIns="91440" bIns="45720" anchor="t" anchorCtr="0">
                          <a:noAutofit/>
                        </wps:bodyPr>
                      </wps:wsp>
                      <pic:pic xmlns:pic="http://schemas.openxmlformats.org/drawingml/2006/picture">
                        <pic:nvPicPr>
                          <pic:cNvPr id="24" name="Picture 24"/>
                          <pic:cNvPicPr>
                            <a:picLocks noChangeAspect="1"/>
                          </pic:cNvPicPr>
                        </pic:nvPicPr>
                        <pic:blipFill rotWithShape="1">
                          <a:blip r:embed="rId17" cstate="print">
                            <a:extLst>
                              <a:ext uri="{28A0092B-C50C-407E-A947-70E740481C1C}">
                                <a14:useLocalDpi xmlns:a14="http://schemas.microsoft.com/office/drawing/2010/main" val="0"/>
                              </a:ext>
                            </a:extLst>
                          </a:blip>
                          <a:srcRect t="2400"/>
                          <a:stretch/>
                        </pic:blipFill>
                        <pic:spPr bwMode="auto">
                          <a:xfrm>
                            <a:off x="327660" y="60960"/>
                            <a:ext cx="2490553" cy="24307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2E2463E" id="Group 22" o:spid="_x0000_s1036" style="position:absolute;left:0;text-align:left;margin-left:0;margin-top:11.95pt;width:241.5pt;height:222.6pt;z-index:251661318;mso-position-horizontal-relative:margin;mso-width-relative:margin;mso-height-relative:margin" coordorigin=",609" coordsize="31927,27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">
                <v:shape id="_x0000_s1037" type="#_x0000_t202" style="position:absolute;top:24917;width:31927;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6D8801ED" w14:textId="77777777" w:rsidR="002F3A70" w:rsidRPr="000650DA" w:rsidRDefault="002F3A70" w:rsidP="002F3A70">
                        <w:pPr>
                          <w:pStyle w:val="Caption"/>
                          <w:jc w:val="both"/>
                          <w:rPr>
                            <w:noProof/>
                            <w:sz w:val="20"/>
                            <w:szCs w:val="20"/>
                          </w:rPr>
                        </w:pPr>
                        <w:r w:rsidRPr="00A454CB">
                          <w:rPr>
                            <w:b/>
                          </w:rPr>
                          <w:t>Figure 3: Detection Error Tradeoff (DET)</w:t>
                        </w:r>
                        <w:r>
                          <w:rPr>
                            <w:b/>
                          </w:rPr>
                          <w:t xml:space="preserve"> </w:t>
                        </w:r>
                        <w:r>
                          <w:t>curves across genders (left), ethnicities (right), and subgroups(bottom). Lower is better. Baseline random guessing shown in grey.</w:t>
                        </w:r>
                      </w:p>
                    </w:txbxContent>
                  </v:textbox>
                </v:shape>
                <v:shape id="Picture 24" o:spid="_x0000_s1038" type="#_x0000_t75" style="position:absolute;left:3276;top:609;width:24906;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">
                  <v:imagedata r:id="rId18" o:title="" croptop="1573f"/>
                </v:shape>
                <w10:wrap type="square" anchorx="margin"/>
              </v:group>
            </w:pict>
          </mc:Fallback>
        </mc:AlternateContent>
      </w:r>
    </w:p>
    <w:p w14:paraId="37E9D0E4" w14:textId="0C66E546" w:rsidR="00711EA6" w:rsidRDefault="00711EA6" w:rsidP="00FC4EBF">
      <w:pPr>
        <w:ind w:firstLine="202"/>
      </w:pPr>
    </w:p>
    <w:p w14:paraId="67CB43D5" w14:textId="77777777" w:rsidR="00C414F2" w:rsidRDefault="00C414F2" w:rsidP="0088234C"/>
    <w:p w14:paraId="77A7A7DD" w14:textId="2D9ECA1A" w:rsidR="00A962F8" w:rsidRDefault="006D2886" w:rsidP="000926D2">
      <w:r w:rsidRPr="006D2886">
        <w:rPr>
          <w:noProof/>
        </w:rPr>
        <w:t xml:space="preserve"> </w:t>
      </w:r>
      <w:r w:rsidR="00604670">
        <w:tab/>
      </w:r>
      <w:r w:rsidR="00383E93">
        <w:t>Another visualization is a signal</w:t>
      </w:r>
      <w:r w:rsidR="002C59AD">
        <w:t xml:space="preserve"> detection model (SDM)</w:t>
      </w:r>
      <w:r w:rsidR="00383E93">
        <w:t xml:space="preserve">. In </w:t>
      </w:r>
      <w:r w:rsidR="00383E93" w:rsidRPr="00AB64D7">
        <w:rPr>
          <w:i/>
        </w:rPr>
        <w:t xml:space="preserve">Figure </w:t>
      </w:r>
      <w:r w:rsidR="00AB64D7" w:rsidRPr="00AB64D7">
        <w:rPr>
          <w:i/>
          <w:iCs/>
        </w:rPr>
        <w:t>4</w:t>
      </w:r>
      <w:r w:rsidR="00383E93">
        <w:t xml:space="preserve">, </w:t>
      </w:r>
      <w:r w:rsidR="00421B79">
        <w:t>the</w:t>
      </w:r>
      <w:r w:rsidR="00383E93">
        <w:t xml:space="preserve"> SDM curves </w:t>
      </w:r>
      <w:r w:rsidR="002C59AD">
        <w:t xml:space="preserve">across subgroups show a discrete distribution of scores. The imposter scores </w:t>
      </w:r>
      <w:r w:rsidR="001867D6">
        <w:t>(</w:t>
      </w:r>
      <w:r w:rsidR="002C59AD">
        <w:t xml:space="preserve">in </w:t>
      </w:r>
      <w:r w:rsidR="001867D6">
        <w:t>blue)</w:t>
      </w:r>
      <w:r w:rsidR="002C59AD">
        <w:t xml:space="preserve"> have a median at 0 and </w:t>
      </w:r>
      <w:r w:rsidR="00421B79">
        <w:t xml:space="preserve">follow a gaussian pattern with </w:t>
      </w:r>
      <w:r w:rsidR="002C59AD">
        <w:t xml:space="preserve">most of the variation across subgroups </w:t>
      </w:r>
      <w:r w:rsidR="00421B79">
        <w:t>occurring</w:t>
      </w:r>
      <w:r w:rsidR="002C59AD">
        <w:t xml:space="preserve"> in the upper percentiles, while genuine pairs </w:t>
      </w:r>
      <w:r w:rsidR="001867D6">
        <w:t>(</w:t>
      </w:r>
      <w:r w:rsidR="002C59AD">
        <w:t xml:space="preserve">in </w:t>
      </w:r>
      <w:r w:rsidR="001867D6">
        <w:t>orange)</w:t>
      </w:r>
      <w:r w:rsidR="002C59AD">
        <w:t xml:space="preserve"> vary in both the lower and upper percentiles. </w:t>
      </w:r>
      <w:r w:rsidR="0019126E">
        <w:t>Generally, l</w:t>
      </w:r>
      <w:r w:rsidR="002C59AD">
        <w:t>ess overlap between genuine</w:t>
      </w:r>
      <w:r w:rsidR="0019126E">
        <w:t xml:space="preserve"> scores</w:t>
      </w:r>
      <w:r w:rsidR="002C59AD">
        <w:t xml:space="preserve"> and imposter </w:t>
      </w:r>
      <w:r w:rsidR="0019126E">
        <w:t xml:space="preserve">scores </w:t>
      </w:r>
      <w:r w:rsidR="002C59AD">
        <w:t>is better</w:t>
      </w:r>
      <w:r w:rsidR="0019126E">
        <w:t xml:space="preserve">. In </w:t>
      </w:r>
      <w:r w:rsidR="0019126E" w:rsidRPr="00AB64D7">
        <w:rPr>
          <w:i/>
        </w:rPr>
        <w:t xml:space="preserve">Figure </w:t>
      </w:r>
      <w:r w:rsidR="00AB64D7" w:rsidRPr="00AB64D7">
        <w:rPr>
          <w:i/>
          <w:iCs/>
        </w:rPr>
        <w:t>4</w:t>
      </w:r>
      <w:r w:rsidR="0019126E">
        <w:t xml:space="preserve">, </w:t>
      </w:r>
      <w:r w:rsidR="00057E87">
        <w:t>the</w:t>
      </w:r>
      <w:r w:rsidR="002C59AD">
        <w:t xml:space="preserve"> </w:t>
      </w:r>
      <w:r w:rsidR="0019126E">
        <w:t>highest</w:t>
      </w:r>
      <w:r w:rsidR="002C59AD">
        <w:t xml:space="preserve"> area of overlap between the genuine and the imposter pairs</w:t>
      </w:r>
      <w:r w:rsidR="0019126E">
        <w:t xml:space="preserve"> occurs for the Asian female subgroup</w:t>
      </w:r>
      <w:r w:rsidR="002C59AD">
        <w:t xml:space="preserve">. </w:t>
      </w:r>
      <w:r w:rsidR="00891D6B">
        <w:t>In comparison, there is virtually</w:t>
      </w:r>
      <w:r w:rsidR="001867D6">
        <w:t xml:space="preserve"> </w:t>
      </w:r>
      <w:r w:rsidR="00891D6B">
        <w:t xml:space="preserve">no overlap for the </w:t>
      </w:r>
      <w:r w:rsidR="009E1AEF">
        <w:t>w</w:t>
      </w:r>
      <w:r w:rsidR="00891D6B">
        <w:t>hite male subgroup, which consistently</w:t>
      </w:r>
      <w:r w:rsidR="001867D6">
        <w:t xml:space="preserve"> </w:t>
      </w:r>
      <w:r w:rsidR="009E1AEF">
        <w:t>has the best performance.</w:t>
      </w:r>
    </w:p>
    <w:p w14:paraId="3BB0EFAA" w14:textId="77777777" w:rsidR="00A962F8" w:rsidRDefault="00A962F8" w:rsidP="00627EBE"/>
    <w:p w14:paraId="74147A52" w14:textId="77777777" w:rsidR="00627EBE" w:rsidRDefault="00627EBE" w:rsidP="00627EBE"/>
    <w:p w14:paraId="2F07EDE6" w14:textId="77777777" w:rsidR="00E60CAB" w:rsidRDefault="00E60CAB" w:rsidP="00627EBE"/>
    <w:p w14:paraId="08A34A36" w14:textId="7B62BDF3" w:rsidR="00E60CAB" w:rsidRDefault="00E60CAB" w:rsidP="00FD055B">
      <w:pPr>
        <w:jc w:val="center"/>
      </w:pPr>
      <w:r>
        <w:rPr>
          <w:noProof/>
        </w:rPr>
        <w:drawing>
          <wp:inline distT="0" distB="0" distL="0" distR="0" wp14:anchorId="161E064C" wp14:editId="55ABF16B">
            <wp:extent cx="3296285" cy="1600173"/>
            <wp:effectExtent l="0" t="0" r="0" b="635"/>
            <wp:docPr id="821381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19">
                      <a:extLst>
                        <a:ext uri="{28A0092B-C50C-407E-A947-70E740481C1C}">
                          <a14:useLocalDpi xmlns:a14="http://schemas.microsoft.com/office/drawing/2010/main" val="0"/>
                        </a:ext>
                      </a:extLst>
                    </a:blip>
                    <a:srcRect l="3373" t="21732" r="2381" b="7099"/>
                    <a:stretch/>
                  </pic:blipFill>
                  <pic:spPr bwMode="auto">
                    <a:xfrm>
                      <a:off x="0" y="0"/>
                      <a:ext cx="3301493" cy="1602701"/>
                    </a:xfrm>
                    <a:prstGeom prst="rect">
                      <a:avLst/>
                    </a:prstGeom>
                    <a:ln>
                      <a:noFill/>
                    </a:ln>
                    <a:extLst>
                      <a:ext uri="{53640926-AAD7-44D8-BBD7-CCE9431645EC}">
                        <a14:shadowObscured xmlns:a14="http://schemas.microsoft.com/office/drawing/2010/main"/>
                      </a:ext>
                    </a:extLst>
                  </pic:spPr>
                </pic:pic>
              </a:graphicData>
            </a:graphic>
          </wp:inline>
        </w:drawing>
      </w:r>
    </w:p>
    <w:p w14:paraId="335502DF" w14:textId="3D6B5BD1" w:rsidR="00A962F8" w:rsidRDefault="00A962F8" w:rsidP="00A962F8">
      <w:pPr>
        <w:pStyle w:val="Caption"/>
        <w:jc w:val="both"/>
      </w:pPr>
      <w:r w:rsidRPr="00A454CB">
        <w:rPr>
          <w:b/>
        </w:rPr>
        <w:t xml:space="preserve">Figure </w:t>
      </w:r>
      <w:r w:rsidR="00A454CB" w:rsidRPr="00A454CB">
        <w:rPr>
          <w:b/>
          <w:bCs/>
        </w:rPr>
        <w:t>4</w:t>
      </w:r>
      <w:r w:rsidRPr="00A454CB">
        <w:rPr>
          <w:b/>
        </w:rPr>
        <w:t>: Signal detection model (SDM)</w:t>
      </w:r>
      <w:r>
        <w:t xml:space="preserve"> across subgroups </w:t>
      </w:r>
    </w:p>
    <w:p w14:paraId="7450C5A5" w14:textId="77777777" w:rsidR="009D56BF" w:rsidRDefault="008902BC" w:rsidP="00FC4EBF">
      <w:pPr>
        <w:ind w:firstLine="202"/>
        <w:rPr>
          <w:lang w:eastAsia="x-none"/>
        </w:rPr>
      </w:pPr>
      <w:r>
        <w:rPr>
          <w:lang w:eastAsia="x-none"/>
        </w:rPr>
        <w:t xml:space="preserve">The last </w:t>
      </w:r>
      <w:r w:rsidR="00444885">
        <w:rPr>
          <w:lang w:eastAsia="x-none"/>
        </w:rPr>
        <w:t xml:space="preserve">tool for performance measurement </w:t>
      </w:r>
      <w:r>
        <w:rPr>
          <w:lang w:eastAsia="x-none"/>
        </w:rPr>
        <w:t xml:space="preserve">to be discussed is the </w:t>
      </w:r>
      <w:r w:rsidR="009E1AEF">
        <w:rPr>
          <w:lang w:eastAsia="x-none"/>
        </w:rPr>
        <w:t>Receiver Operating Characteristic (ROC) curve</w:t>
      </w:r>
      <w:r>
        <w:rPr>
          <w:lang w:eastAsia="x-none"/>
        </w:rPr>
        <w:t xml:space="preserve">. </w:t>
      </w:r>
      <w:r w:rsidR="00444885">
        <w:rPr>
          <w:lang w:eastAsia="x-none"/>
        </w:rPr>
        <w:t xml:space="preserve">The </w:t>
      </w:r>
      <w:r w:rsidR="009E1AEF" w:rsidRPr="00DD2559">
        <w:rPr>
          <w:lang w:eastAsia="x-none"/>
        </w:rPr>
        <w:t>ROC</w:t>
      </w:r>
      <w:r w:rsidR="00444885">
        <w:rPr>
          <w:lang w:eastAsia="x-none"/>
        </w:rPr>
        <w:t xml:space="preserve"> </w:t>
      </w:r>
      <w:r w:rsidR="009E1AEF" w:rsidRPr="00DD2559">
        <w:rPr>
          <w:lang w:eastAsia="x-none"/>
        </w:rPr>
        <w:t>is a probability curve</w:t>
      </w:r>
      <w:r w:rsidR="00444885">
        <w:rPr>
          <w:lang w:eastAsia="x-none"/>
        </w:rPr>
        <w:t xml:space="preserve"> </w:t>
      </w:r>
      <w:r w:rsidR="00801697" w:rsidRPr="00801697">
        <w:rPr>
          <w:lang w:eastAsia="x-none"/>
        </w:rPr>
        <w:t xml:space="preserve">with </w:t>
      </w:r>
      <w:r w:rsidR="00801697">
        <w:rPr>
          <w:lang w:eastAsia="x-none"/>
        </w:rPr>
        <w:t>true positive rate (</w:t>
      </w:r>
      <w:r w:rsidR="00801697" w:rsidRPr="00801697">
        <w:rPr>
          <w:lang w:eastAsia="x-none"/>
        </w:rPr>
        <w:t>TPR</w:t>
      </w:r>
      <w:r w:rsidR="00801697">
        <w:rPr>
          <w:lang w:eastAsia="x-none"/>
        </w:rPr>
        <w:t>) plotted</w:t>
      </w:r>
      <w:r w:rsidR="00801697" w:rsidRPr="00801697">
        <w:rPr>
          <w:lang w:eastAsia="x-none"/>
        </w:rPr>
        <w:t xml:space="preserve"> against the </w:t>
      </w:r>
      <w:r w:rsidR="00801697">
        <w:rPr>
          <w:lang w:eastAsia="x-none"/>
        </w:rPr>
        <w:t>false positive rate (</w:t>
      </w:r>
      <w:r w:rsidR="00801697" w:rsidRPr="00801697">
        <w:rPr>
          <w:lang w:eastAsia="x-none"/>
        </w:rPr>
        <w:t>FPR</w:t>
      </w:r>
      <w:r w:rsidR="00801697">
        <w:rPr>
          <w:lang w:eastAsia="x-none"/>
        </w:rPr>
        <w:t>).</w:t>
      </w:r>
    </w:p>
    <w:p w14:paraId="7F55F22C" w14:textId="77777777" w:rsidR="009D56BF" w:rsidRDefault="009D56BF" w:rsidP="00FC4EBF">
      <w:pPr>
        <w:ind w:firstLine="202"/>
        <w:rPr>
          <w:lang w:eastAsia="x-none"/>
        </w:rPr>
      </w:pPr>
    </w:p>
    <w:p w14:paraId="52A2C2BE" w14:textId="77777777" w:rsidR="009D56BF" w:rsidRDefault="009D56BF" w:rsidP="00FC4EBF">
      <w:pPr>
        <w:ind w:firstLine="202"/>
        <w:rPr>
          <w:lang w:eastAsia="x-none"/>
        </w:rPr>
      </w:pPr>
    </w:p>
    <w:p w14:paraId="65CE1B88" w14:textId="0CA8CB15" w:rsidR="009D56BF" w:rsidRDefault="009D56BF" w:rsidP="00FC4EBF">
      <w:pPr>
        <w:ind w:firstLine="202"/>
        <w:rPr>
          <w:lang w:eastAsia="x-none"/>
        </w:rPr>
      </w:pPr>
    </w:p>
    <w:p w14:paraId="0D4A296F" w14:textId="4915D661" w:rsidR="009E1AEF" w:rsidRDefault="00801697" w:rsidP="00FC4EBF">
      <w:pPr>
        <w:ind w:firstLine="202"/>
        <w:rPr>
          <w:lang w:eastAsia="x-none"/>
        </w:rPr>
      </w:pPr>
      <w:r>
        <w:rPr>
          <w:lang w:eastAsia="x-none"/>
        </w:rPr>
        <w:t xml:space="preserve"> </w:t>
      </w:r>
    </w:p>
    <w:p w14:paraId="397D3A1C" w14:textId="77777777" w:rsidR="00801697" w:rsidRDefault="00801697" w:rsidP="009E1AEF">
      <w:pPr>
        <w:rPr>
          <w:lang w:eastAsia="x-none"/>
        </w:rPr>
      </w:pPr>
    </w:p>
    <w:p w14:paraId="788E879B" w14:textId="4E16E17C" w:rsidR="009E1AEF" w:rsidRPr="00AC278A" w:rsidRDefault="00A02944" w:rsidP="009E1AEF">
      <w:pPr>
        <w:jc w:val="right"/>
      </w:pPr>
      <m:oMath>
        <m:r>
          <w:rPr>
            <w:rFonts w:ascii="Cambria Math" w:hAnsi="Cambria Math"/>
          </w:rPr>
          <m:t>TPR</m:t>
        </m:r>
        <m:d>
          <m:dPr>
            <m:ctrlPr>
              <w:rPr>
                <w:rFonts w:ascii="Cambria Math" w:hAnsi="Cambria Math"/>
                <w:i/>
              </w:rPr>
            </m:ctrlPr>
          </m:dPr>
          <m:e>
            <m:r>
              <w:rPr>
                <w:rFonts w:ascii="Cambria Math" w:hAnsi="Cambria Math"/>
              </w:rPr>
              <m:t>Sensitivity</m:t>
            </m:r>
          </m:e>
        </m:d>
        <m:r>
          <w:rPr>
            <w:rFonts w:ascii="Cambria Math" w:hAnsi="Cambria Math"/>
          </w:rPr>
          <m:t>=</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w:r w:rsidR="009E1AEF">
        <w:t xml:space="preserve">              (</w:t>
      </w:r>
      <w:r>
        <w:t>5</w:t>
      </w:r>
      <w:r w:rsidR="009E1AEF">
        <w:t>)</w:t>
      </w:r>
    </w:p>
    <w:p w14:paraId="6D0F21BF" w14:textId="338D94F5" w:rsidR="009E1AEF" w:rsidRDefault="009E1AEF" w:rsidP="009E1AEF">
      <w:pPr>
        <w:rPr>
          <w:lang w:eastAsia="x-none"/>
        </w:rPr>
      </w:pPr>
    </w:p>
    <w:p w14:paraId="13805E5E" w14:textId="4751FE80" w:rsidR="009E1AEF" w:rsidRDefault="009E1AEF" w:rsidP="009E1AEF"/>
    <w:p w14:paraId="3E6D025E" w14:textId="3AACF4EB" w:rsidR="00A02944" w:rsidRPr="00AC278A" w:rsidRDefault="00A02944" w:rsidP="0006363F">
      <w:pPr>
        <w:jc w:val="right"/>
      </w:pPr>
      <m:oMath>
        <m:r>
          <w:rPr>
            <w:rFonts w:ascii="Cambria Math" w:hAnsi="Cambria Math"/>
            <w:sz w:val="18"/>
            <w:szCs w:val="18"/>
          </w:rPr>
          <m:t>FPR(1-Specificity)=</m:t>
        </m:r>
        <m:f>
          <m:fPr>
            <m:ctrlPr>
              <w:rPr>
                <w:rFonts w:ascii="Cambria Math" w:hAnsi="Cambria Math"/>
                <w:i/>
                <w:sz w:val="18"/>
                <w:szCs w:val="18"/>
              </w:rPr>
            </m:ctrlPr>
          </m:fPr>
          <m:num>
            <m:r>
              <w:rPr>
                <w:rFonts w:ascii="Cambria Math" w:hAnsi="Cambria Math"/>
                <w:sz w:val="18"/>
                <w:szCs w:val="18"/>
              </w:rPr>
              <m:t>False Positive</m:t>
            </m:r>
          </m:num>
          <m:den>
            <m:r>
              <w:rPr>
                <w:rFonts w:ascii="Cambria Math" w:hAnsi="Cambria Math"/>
                <w:sz w:val="18"/>
                <w:szCs w:val="18"/>
              </w:rPr>
              <m:t>True Negative+False Positive</m:t>
            </m:r>
          </m:den>
        </m:f>
      </m:oMath>
      <w:r>
        <w:t xml:space="preserve">              (6)</w:t>
      </w:r>
    </w:p>
    <w:p w14:paraId="3182C33A" w14:textId="77777777" w:rsidR="009E1AEF" w:rsidRDefault="009E1AEF" w:rsidP="009E1AEF"/>
    <w:p w14:paraId="78E29FB7" w14:textId="45FA0472" w:rsidR="00EF443A" w:rsidRDefault="00801697" w:rsidP="009D56BF">
      <w:pPr>
        <w:ind w:firstLine="202"/>
        <w:rPr>
          <w:noProof/>
          <w:lang w:eastAsia="x-none"/>
        </w:rPr>
      </w:pPr>
      <w:r>
        <w:rPr>
          <w:lang w:eastAsia="x-none"/>
        </w:rPr>
        <w:t>This means that the top left corner</w:t>
      </w:r>
      <w:r w:rsidR="001867D6">
        <w:rPr>
          <w:lang w:eastAsia="x-none"/>
        </w:rPr>
        <w:t>,</w:t>
      </w:r>
      <w:r>
        <w:rPr>
          <w:lang w:eastAsia="x-none"/>
        </w:rPr>
        <w:t xml:space="preserve"> </w:t>
      </w:r>
      <w:r w:rsidR="00326B25">
        <w:rPr>
          <w:lang w:eastAsia="x-none"/>
        </w:rPr>
        <w:t xml:space="preserve">where the </w:t>
      </w:r>
      <w:r>
        <w:rPr>
          <w:lang w:eastAsia="x-none"/>
        </w:rPr>
        <w:t>false positive rate</w:t>
      </w:r>
      <w:r w:rsidR="00326B25">
        <w:rPr>
          <w:lang w:eastAsia="x-none"/>
        </w:rPr>
        <w:t xml:space="preserve"> would be</w:t>
      </w:r>
      <w:r>
        <w:rPr>
          <w:lang w:eastAsia="x-none"/>
        </w:rPr>
        <w:t xml:space="preserve"> </w:t>
      </w:r>
      <w:r w:rsidR="001867D6">
        <w:rPr>
          <w:lang w:eastAsia="x-none"/>
        </w:rPr>
        <w:t>0</w:t>
      </w:r>
      <w:r>
        <w:rPr>
          <w:lang w:eastAsia="x-none"/>
        </w:rPr>
        <w:t xml:space="preserve"> and </w:t>
      </w:r>
      <w:r w:rsidR="00326B25">
        <w:rPr>
          <w:lang w:eastAsia="x-none"/>
        </w:rPr>
        <w:t xml:space="preserve">the </w:t>
      </w:r>
      <w:r>
        <w:rPr>
          <w:lang w:eastAsia="x-none"/>
        </w:rPr>
        <w:t>true positive rate</w:t>
      </w:r>
      <w:r w:rsidR="00326B25">
        <w:rPr>
          <w:lang w:eastAsia="x-none"/>
        </w:rPr>
        <w:t xml:space="preserve"> would be </w:t>
      </w:r>
      <w:r w:rsidR="001867D6">
        <w:rPr>
          <w:lang w:eastAsia="x-none"/>
        </w:rPr>
        <w:t>1,</w:t>
      </w:r>
      <w:r w:rsidR="00326B25">
        <w:rPr>
          <w:lang w:eastAsia="x-none"/>
        </w:rPr>
        <w:t xml:space="preserve"> </w:t>
      </w:r>
      <w:r w:rsidR="0033792E">
        <w:rPr>
          <w:lang w:eastAsia="x-none"/>
        </w:rPr>
        <w:t>is the ideal spot for a perfect model</w:t>
      </w:r>
      <w:r>
        <w:rPr>
          <w:lang w:eastAsia="x-none"/>
        </w:rPr>
        <w:t>.</w:t>
      </w:r>
      <w:r w:rsidR="0033792E">
        <w:rPr>
          <w:lang w:eastAsia="x-none"/>
        </w:rPr>
        <w:t xml:space="preserve"> This is very idealistic and not usually the case, however other indicators of a good model are</w:t>
      </w:r>
      <w:r w:rsidR="00057E87">
        <w:rPr>
          <w:lang w:eastAsia="x-none"/>
        </w:rPr>
        <w:t xml:space="preserve"> a larger</w:t>
      </w:r>
      <w:r w:rsidR="00E91E15">
        <w:rPr>
          <w:lang w:eastAsia="x-none"/>
        </w:rPr>
        <w:t xml:space="preserve"> area under the curve and a steeper curve. The steeper the curve the more the TPR is maximized and the FPR is minimized. </w:t>
      </w:r>
      <w:r w:rsidR="00057E87">
        <w:rPr>
          <w:lang w:eastAsia="x-none"/>
        </w:rPr>
        <w:t xml:space="preserve">The ROC curve clearly displays the inverse relationship between sensitivity </w:t>
      </w:r>
      <w:r w:rsidR="001867D6">
        <w:rPr>
          <w:lang w:eastAsia="x-none"/>
        </w:rPr>
        <w:t xml:space="preserve">and </w:t>
      </w:r>
      <w:r w:rsidR="00DB7FEC">
        <w:rPr>
          <w:lang w:eastAsia="x-none"/>
        </w:rPr>
        <w:t>specificity</w:t>
      </w:r>
      <w:r w:rsidR="001867D6">
        <w:rPr>
          <w:lang w:eastAsia="x-none"/>
        </w:rPr>
        <w:t>:</w:t>
      </w:r>
      <w:r w:rsidR="00057E87">
        <w:rPr>
          <w:lang w:eastAsia="x-none"/>
        </w:rPr>
        <w:t xml:space="preserve"> as sensitivity increases the specificity</w:t>
      </w:r>
      <w:r w:rsidR="00DB7FEC">
        <w:rPr>
          <w:lang w:eastAsia="x-none"/>
        </w:rPr>
        <w:t xml:space="preserve"> </w:t>
      </w:r>
      <w:r w:rsidR="00057E87">
        <w:rPr>
          <w:lang w:eastAsia="x-none"/>
        </w:rPr>
        <w:t>decreases. In</w:t>
      </w:r>
      <w:r w:rsidR="000A7B6D">
        <w:rPr>
          <w:lang w:eastAsia="x-none"/>
        </w:rPr>
        <w:t xml:space="preserve"> </w:t>
      </w:r>
      <w:r w:rsidR="000A7B6D" w:rsidRPr="00AB64D7">
        <w:rPr>
          <w:i/>
          <w:lang w:eastAsia="x-none"/>
        </w:rPr>
        <w:t xml:space="preserve">Figure </w:t>
      </w:r>
      <w:r w:rsidR="00AB64D7" w:rsidRPr="00AB64D7">
        <w:rPr>
          <w:i/>
          <w:iCs/>
          <w:lang w:eastAsia="x-none"/>
        </w:rPr>
        <w:t>5</w:t>
      </w:r>
      <w:r w:rsidR="002C0F0E">
        <w:rPr>
          <w:lang w:eastAsia="x-none"/>
        </w:rPr>
        <w:t>, the ROC curves for gender</w:t>
      </w:r>
      <w:r w:rsidR="00AB64D7">
        <w:rPr>
          <w:lang w:eastAsia="x-none"/>
        </w:rPr>
        <w:t>, ethnicities,</w:t>
      </w:r>
      <w:r w:rsidR="002C0F0E">
        <w:rPr>
          <w:lang w:eastAsia="x-none"/>
        </w:rPr>
        <w:t xml:space="preserve"> and subgroups can be seen. </w:t>
      </w:r>
      <w:r w:rsidR="00057E87">
        <w:rPr>
          <w:lang w:eastAsia="x-none"/>
        </w:rPr>
        <w:t xml:space="preserve">In </w:t>
      </w:r>
      <w:r w:rsidR="00057E87" w:rsidRPr="00AB64D7">
        <w:rPr>
          <w:i/>
          <w:lang w:eastAsia="x-none"/>
        </w:rPr>
        <w:t xml:space="preserve">Figure </w:t>
      </w:r>
      <w:r w:rsidR="00AB64D7" w:rsidRPr="00AB64D7">
        <w:rPr>
          <w:i/>
          <w:iCs/>
          <w:lang w:eastAsia="x-none"/>
        </w:rPr>
        <w:t>5</w:t>
      </w:r>
      <w:r w:rsidR="00057E87">
        <w:rPr>
          <w:lang w:eastAsia="x-none"/>
        </w:rPr>
        <w:t>, the curve representing male faces is steeper and has a larger area under the curve indicating better performance. Similarly</w:t>
      </w:r>
      <w:r w:rsidR="007E0C79">
        <w:rPr>
          <w:lang w:eastAsia="x-none"/>
        </w:rPr>
        <w:t>,</w:t>
      </w:r>
      <w:r w:rsidR="00057E87">
        <w:rPr>
          <w:lang w:eastAsia="x-none"/>
        </w:rPr>
        <w:t xml:space="preserve"> </w:t>
      </w:r>
      <w:r w:rsidR="00AB64D7">
        <w:rPr>
          <w:lang w:eastAsia="x-none"/>
        </w:rPr>
        <w:t>for subgroups</w:t>
      </w:r>
      <w:r w:rsidR="00057E87">
        <w:rPr>
          <w:lang w:eastAsia="x-none"/>
        </w:rPr>
        <w:t xml:space="preserve">, the steepest curve with the most area under the curve belongs to the white male subgroup. </w:t>
      </w:r>
    </w:p>
    <w:p w14:paraId="43154A56" w14:textId="04AE829A" w:rsidR="00F527E9" w:rsidRDefault="00EF443A" w:rsidP="00FD055B">
      <w:pPr>
        <w:jc w:val="center"/>
        <w:rPr>
          <w:noProof/>
          <w:lang w:eastAsia="x-none"/>
        </w:rPr>
      </w:pPr>
      <w:r>
        <w:rPr>
          <w:noProof/>
          <w:lang w:eastAsia="x-none"/>
        </w:rPr>
        <w:drawing>
          <wp:inline distT="0" distB="0" distL="0" distR="0" wp14:anchorId="35D4F01D" wp14:editId="40598B95">
            <wp:extent cx="1562100" cy="1326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 (1).png"/>
                    <pic:cNvPicPr/>
                  </pic:nvPicPr>
                  <pic:blipFill rotWithShape="1">
                    <a:blip r:embed="rId20" cstate="print">
                      <a:extLst>
                        <a:ext uri="{28A0092B-C50C-407E-A947-70E740481C1C}">
                          <a14:useLocalDpi xmlns:a14="http://schemas.microsoft.com/office/drawing/2010/main" val="0"/>
                        </a:ext>
                      </a:extLst>
                    </a:blip>
                    <a:srcRect l="3815" t="13756" r="2116" b="6350"/>
                    <a:stretch/>
                  </pic:blipFill>
                  <pic:spPr bwMode="auto">
                    <a:xfrm>
                      <a:off x="0" y="0"/>
                      <a:ext cx="1569157" cy="1332709"/>
                    </a:xfrm>
                    <a:prstGeom prst="rect">
                      <a:avLst/>
                    </a:prstGeom>
                    <a:ln>
                      <a:noFill/>
                    </a:ln>
                    <a:extLst>
                      <a:ext uri="{53640926-AAD7-44D8-BBD7-CCE9431645EC}">
                        <a14:shadowObscured xmlns:a14="http://schemas.microsoft.com/office/drawing/2010/main"/>
                      </a:ext>
                    </a:extLst>
                  </pic:spPr>
                </pic:pic>
              </a:graphicData>
            </a:graphic>
          </wp:inline>
        </w:drawing>
      </w:r>
      <w:r w:rsidR="00F527E9">
        <w:rPr>
          <w:noProof/>
          <w:lang w:eastAsia="x-none"/>
        </w:rPr>
        <w:drawing>
          <wp:inline distT="0" distB="0" distL="0" distR="0" wp14:anchorId="30D8C384" wp14:editId="464CBAAE">
            <wp:extent cx="1572126" cy="1280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 (2).png"/>
                    <pic:cNvPicPr/>
                  </pic:nvPicPr>
                  <pic:blipFill rotWithShape="1">
                    <a:blip r:embed="rId21" cstate="print">
                      <a:extLst>
                        <a:ext uri="{28A0092B-C50C-407E-A947-70E740481C1C}">
                          <a14:useLocalDpi xmlns:a14="http://schemas.microsoft.com/office/drawing/2010/main" val="0"/>
                        </a:ext>
                      </a:extLst>
                    </a:blip>
                    <a:srcRect l="2936" t="16326" r="2041" b="6298"/>
                    <a:stretch/>
                  </pic:blipFill>
                  <pic:spPr bwMode="auto">
                    <a:xfrm>
                      <a:off x="0" y="0"/>
                      <a:ext cx="1606477" cy="1308131"/>
                    </a:xfrm>
                    <a:prstGeom prst="rect">
                      <a:avLst/>
                    </a:prstGeom>
                    <a:ln>
                      <a:noFill/>
                    </a:ln>
                    <a:extLst>
                      <a:ext uri="{53640926-AAD7-44D8-BBD7-CCE9431645EC}">
                        <a14:shadowObscured xmlns:a14="http://schemas.microsoft.com/office/drawing/2010/main"/>
                      </a:ext>
                    </a:extLst>
                  </pic:spPr>
                </pic:pic>
              </a:graphicData>
            </a:graphic>
          </wp:inline>
        </w:drawing>
      </w:r>
    </w:p>
    <w:p w14:paraId="124A0D81" w14:textId="77777777" w:rsidR="00697105" w:rsidRDefault="00697105" w:rsidP="00FD055B">
      <w:pPr>
        <w:jc w:val="center"/>
        <w:rPr>
          <w:noProof/>
          <w:lang w:eastAsia="x-none"/>
        </w:rPr>
      </w:pPr>
    </w:p>
    <w:p w14:paraId="1BA028F9" w14:textId="146F70E0" w:rsidR="00697105" w:rsidRDefault="00697105" w:rsidP="00FD055B">
      <w:pPr>
        <w:jc w:val="center"/>
        <w:rPr>
          <w:noProof/>
          <w:lang w:eastAsia="x-none"/>
        </w:rPr>
      </w:pPr>
      <w:r>
        <w:rPr>
          <w:noProof/>
          <w:lang w:eastAsia="x-none"/>
        </w:rPr>
        <w:drawing>
          <wp:inline distT="0" distB="0" distL="0" distR="0" wp14:anchorId="72655C35" wp14:editId="08A2801A">
            <wp:extent cx="1539240" cy="1242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 (3).png"/>
                    <pic:cNvPicPr/>
                  </pic:nvPicPr>
                  <pic:blipFill rotWithShape="1">
                    <a:blip r:embed="rId22" cstate="print">
                      <a:extLst>
                        <a:ext uri="{28A0092B-C50C-407E-A947-70E740481C1C}">
                          <a14:useLocalDpi xmlns:a14="http://schemas.microsoft.com/office/drawing/2010/main" val="0"/>
                        </a:ext>
                      </a:extLst>
                    </a:blip>
                    <a:srcRect l="3738" t="17289" r="1869" b="6542"/>
                    <a:stretch/>
                  </pic:blipFill>
                  <pic:spPr bwMode="auto">
                    <a:xfrm>
                      <a:off x="0" y="0"/>
                      <a:ext cx="1539240" cy="1242060"/>
                    </a:xfrm>
                    <a:prstGeom prst="rect">
                      <a:avLst/>
                    </a:prstGeom>
                    <a:ln>
                      <a:noFill/>
                    </a:ln>
                    <a:extLst>
                      <a:ext uri="{53640926-AAD7-44D8-BBD7-CCE9431645EC}">
                        <a14:shadowObscured xmlns:a14="http://schemas.microsoft.com/office/drawing/2010/main"/>
                      </a:ext>
                    </a:extLst>
                  </pic:spPr>
                </pic:pic>
              </a:graphicData>
            </a:graphic>
          </wp:inline>
        </w:drawing>
      </w:r>
    </w:p>
    <w:p w14:paraId="542ACC22" w14:textId="0AAD7014" w:rsidR="00182613" w:rsidRDefault="00182613" w:rsidP="00FD055B">
      <w:pPr>
        <w:jc w:val="center"/>
        <w:rPr>
          <w:lang w:eastAsia="x-none"/>
        </w:rPr>
      </w:pPr>
    </w:p>
    <w:p w14:paraId="33D5771E" w14:textId="3DFE0129" w:rsidR="00FC4EBF" w:rsidRPr="009E1AEF" w:rsidRDefault="00A962F8" w:rsidP="00DD3B13">
      <w:pPr>
        <w:pStyle w:val="Caption"/>
        <w:jc w:val="both"/>
      </w:pPr>
      <w:r w:rsidRPr="00A454CB">
        <w:rPr>
          <w:b/>
        </w:rPr>
        <w:t xml:space="preserve">Figure </w:t>
      </w:r>
      <w:r w:rsidR="00A454CB" w:rsidRPr="00A454CB">
        <w:rPr>
          <w:b/>
          <w:bCs/>
        </w:rPr>
        <w:t>5</w:t>
      </w:r>
      <w:r w:rsidRPr="00A454CB">
        <w:rPr>
          <w:b/>
        </w:rPr>
        <w:t>: Receiver Operating Characteristic (ROC)</w:t>
      </w:r>
      <w:r w:rsidRPr="00A962F8">
        <w:t xml:space="preserve"> </w:t>
      </w:r>
      <w:r w:rsidR="00DD3B13">
        <w:t>curves</w:t>
      </w:r>
      <w:r>
        <w:t xml:space="preserve"> across subgroups</w:t>
      </w:r>
      <w:r w:rsidR="00D75063">
        <w:t xml:space="preserve"> </w:t>
      </w:r>
      <w:r w:rsidR="00AE4698">
        <w:t>(left)</w:t>
      </w:r>
      <w:r w:rsidR="00FB413C">
        <w:t xml:space="preserve">, </w:t>
      </w:r>
      <w:r w:rsidR="00D75063">
        <w:t>genders</w:t>
      </w:r>
      <w:r>
        <w:t xml:space="preserve"> </w:t>
      </w:r>
      <w:r w:rsidR="00AE4698">
        <w:t>(right)</w:t>
      </w:r>
      <w:r w:rsidR="00FB413C">
        <w:t>, and ethnicities (bottom)</w:t>
      </w:r>
      <w:r w:rsidR="00AE4698">
        <w:t>.</w:t>
      </w:r>
      <w:r w:rsidR="00D77B24">
        <w:t xml:space="preserve"> Higher is better. Baseline random guessing shown in grey.</w:t>
      </w:r>
    </w:p>
    <w:p w14:paraId="42D3FD68" w14:textId="7CE2055F" w:rsidR="000E292F" w:rsidRDefault="000E292F" w:rsidP="000E292F">
      <w:pPr>
        <w:pStyle w:val="Heading1"/>
        <w:spacing w:before="340"/>
      </w:pPr>
      <w:r>
        <w:rPr>
          <w:lang w:val="en-US"/>
        </w:rPr>
        <w:t>The dash</w:t>
      </w:r>
      <w:r w:rsidR="00EB1E86">
        <w:rPr>
          <w:lang w:val="en-US"/>
        </w:rPr>
        <w:t>board</w:t>
      </w:r>
    </w:p>
    <w:p w14:paraId="1748117F" w14:textId="77777777" w:rsidR="000E292F" w:rsidRDefault="000E292F" w:rsidP="000E292F">
      <w:pPr>
        <w:pStyle w:val="Heading2"/>
        <w:numPr>
          <w:ilvl w:val="0"/>
          <w:numId w:val="0"/>
        </w:numPr>
        <w:rPr>
          <w:lang w:val="en-US"/>
        </w:rPr>
      </w:pPr>
    </w:p>
    <w:p w14:paraId="4E2AA301" w14:textId="2950AEA1" w:rsidR="0058438B" w:rsidRPr="004D3D2E" w:rsidRDefault="008D07A0" w:rsidP="0058438B">
      <w:pPr>
        <w:pStyle w:val="Heading2"/>
        <w:rPr>
          <w:lang w:val="en-US"/>
        </w:rPr>
      </w:pPr>
      <w:r>
        <w:rPr>
          <w:lang w:val="en-US"/>
        </w:rPr>
        <w:t xml:space="preserve">Who is the </w:t>
      </w:r>
      <w:r w:rsidR="008809C5">
        <w:rPr>
          <w:lang w:val="en-US"/>
        </w:rPr>
        <w:t>dashboard</w:t>
      </w:r>
      <w:r>
        <w:rPr>
          <w:lang w:val="en-US"/>
        </w:rPr>
        <w:t xml:space="preserve"> for?</w:t>
      </w:r>
    </w:p>
    <w:p w14:paraId="21E84489" w14:textId="4676AAE8" w:rsidR="2E0CCE5C" w:rsidRDefault="2E0CCE5C" w:rsidP="008809C5">
      <w:pPr>
        <w:ind w:firstLine="202"/>
      </w:pPr>
      <w:r>
        <w:t xml:space="preserve">The </w:t>
      </w:r>
      <w:r w:rsidR="008809C5">
        <w:t xml:space="preserve">dashboard </w:t>
      </w:r>
      <w:r>
        <w:t xml:space="preserve">is </w:t>
      </w:r>
      <w:r w:rsidR="001867D6">
        <w:t>intended</w:t>
      </w:r>
      <w:r>
        <w:t xml:space="preserve"> for those looking to fully understand the </w:t>
      </w:r>
      <w:r w:rsidR="001867D6">
        <w:t>bias in their own FR models</w:t>
      </w:r>
      <w:r>
        <w:t xml:space="preserve">. Each of the plots </w:t>
      </w:r>
      <w:r w:rsidR="001867D6">
        <w:t>previously discussed</w:t>
      </w:r>
      <w:r>
        <w:t xml:space="preserve"> can be recreated with a different set of data through the </w:t>
      </w:r>
      <w:r w:rsidR="008809C5">
        <w:t>dashboard</w:t>
      </w:r>
      <w:r>
        <w:t xml:space="preserve">. </w:t>
      </w:r>
      <w:r w:rsidR="0E4DBEA6">
        <w:t xml:space="preserve">Researchers interested in FR can utilize the </w:t>
      </w:r>
      <w:r w:rsidR="00A364C6">
        <w:t>dashboard</w:t>
      </w:r>
      <w:r w:rsidR="0E4DBEA6">
        <w:t xml:space="preserve"> to evaluate their models</w:t>
      </w:r>
      <w:r w:rsidR="001867D6">
        <w:t>,</w:t>
      </w:r>
      <w:r w:rsidR="0E4DBEA6">
        <w:t xml:space="preserve"> </w:t>
      </w:r>
      <w:r w:rsidR="001867D6">
        <w:t>r</w:t>
      </w:r>
      <w:r w:rsidR="0E4DBEA6">
        <w:t>ather than testing it on their own</w:t>
      </w:r>
      <w:r w:rsidR="001867D6">
        <w:t>.</w:t>
      </w:r>
      <w:r w:rsidR="0E4DBEA6">
        <w:t xml:space="preserve"> </w:t>
      </w:r>
      <w:r w:rsidR="141310E0">
        <w:t>Students involved in FR</w:t>
      </w:r>
      <w:r w:rsidR="001867D6">
        <w:t>,</w:t>
      </w:r>
      <w:r w:rsidR="141310E0">
        <w:t xml:space="preserve"> whether t</w:t>
      </w:r>
      <w:r w:rsidR="7AE80D94">
        <w:t xml:space="preserve">hrough research, coursework, or other motivation can use </w:t>
      </w:r>
      <w:r w:rsidR="00777219">
        <w:t xml:space="preserve">the </w:t>
      </w:r>
      <w:r w:rsidR="7AE80D94">
        <w:t xml:space="preserve">dashboard </w:t>
      </w:r>
      <w:r w:rsidR="0A3C1F86">
        <w:t>as a great learning tool [</w:t>
      </w:r>
      <w:r w:rsidR="00C61AAC">
        <w:t>11</w:t>
      </w:r>
      <w:r w:rsidR="0A3C1F86">
        <w:t>]</w:t>
      </w:r>
      <w:r w:rsidR="001867D6">
        <w:t>.</w:t>
      </w:r>
      <w:r w:rsidR="21AFCF68">
        <w:t xml:space="preserve"> </w:t>
      </w:r>
      <w:r w:rsidR="001867D6">
        <w:t>S</w:t>
      </w:r>
      <w:r>
        <w:t>omeone who wants clean visual aids, as well as an in-depth explanation of how we can arrive at these plots</w:t>
      </w:r>
      <w:r w:rsidR="00777219">
        <w:t>,</w:t>
      </w:r>
      <w:r>
        <w:t xml:space="preserve"> can look to the </w:t>
      </w:r>
      <w:r w:rsidR="008809C5">
        <w:t>dashboard</w:t>
      </w:r>
      <w:r>
        <w:t xml:space="preserve"> for more technical related questions. </w:t>
      </w:r>
    </w:p>
    <w:p w14:paraId="59DE9A2A" w14:textId="1F263B02" w:rsidR="00FF3DF8" w:rsidRPr="00FF3DF8" w:rsidRDefault="008D07A0" w:rsidP="00FF3DF8">
      <w:pPr>
        <w:pStyle w:val="Heading2"/>
        <w:rPr>
          <w:lang w:val="en-US"/>
        </w:rPr>
      </w:pPr>
      <w:r>
        <w:rPr>
          <w:lang w:val="en-US"/>
        </w:rPr>
        <w:lastRenderedPageBreak/>
        <w:t xml:space="preserve">Implementing the </w:t>
      </w:r>
      <w:r w:rsidR="00CB6455">
        <w:rPr>
          <w:lang w:val="en-US"/>
        </w:rPr>
        <w:t>Data</w:t>
      </w:r>
    </w:p>
    <w:p w14:paraId="298350BA" w14:textId="06D1DF86" w:rsidR="003B6B69" w:rsidRDefault="00CB7BB1" w:rsidP="003B6B69">
      <w:pPr>
        <w:keepNext/>
        <w:jc w:val="center"/>
      </w:pPr>
      <w:r>
        <w:rPr>
          <w:noProof/>
        </w:rPr>
        <w:drawing>
          <wp:inline distT="0" distB="0" distL="0" distR="0" wp14:anchorId="3C78CDDA" wp14:editId="5D192595">
            <wp:extent cx="2737674" cy="326370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2.png"/>
                    <pic:cNvPicPr/>
                  </pic:nvPicPr>
                  <pic:blipFill rotWithShape="1">
                    <a:blip r:embed="rId23" cstate="print">
                      <a:extLst>
                        <a:ext uri="{28A0092B-C50C-407E-A947-70E740481C1C}">
                          <a14:useLocalDpi xmlns:a14="http://schemas.microsoft.com/office/drawing/2010/main" val="0"/>
                        </a:ext>
                      </a:extLst>
                    </a:blip>
                    <a:srcRect l="36923" t="10467"/>
                    <a:stretch/>
                  </pic:blipFill>
                  <pic:spPr bwMode="auto">
                    <a:xfrm>
                      <a:off x="0" y="0"/>
                      <a:ext cx="2749105" cy="3277332"/>
                    </a:xfrm>
                    <a:prstGeom prst="rect">
                      <a:avLst/>
                    </a:prstGeom>
                    <a:ln>
                      <a:noFill/>
                    </a:ln>
                    <a:extLst>
                      <a:ext uri="{53640926-AAD7-44D8-BBD7-CCE9431645EC}">
                        <a14:shadowObscured xmlns:a14="http://schemas.microsoft.com/office/drawing/2010/main"/>
                      </a:ext>
                    </a:extLst>
                  </pic:spPr>
                </pic:pic>
              </a:graphicData>
            </a:graphic>
          </wp:inline>
        </w:drawing>
      </w:r>
    </w:p>
    <w:p w14:paraId="364630C5" w14:textId="645A1A84" w:rsidR="00A364C6" w:rsidRPr="00A364C6" w:rsidRDefault="003B6B69" w:rsidP="00A364C6">
      <w:pPr>
        <w:pStyle w:val="Caption"/>
        <w:jc w:val="center"/>
        <w:rPr>
          <w:i w:val="0"/>
          <w:iCs w:val="0"/>
        </w:rPr>
      </w:pPr>
      <w:r>
        <w:t xml:space="preserve">Figure </w:t>
      </w:r>
      <w:r w:rsidR="00A454CB">
        <w:t>6</w:t>
      </w:r>
      <w:r>
        <w:t>: Dashboard Data Flow</w:t>
      </w:r>
      <w:r w:rsidR="00A364C6">
        <w:t xml:space="preserve">: </w:t>
      </w:r>
      <w:r w:rsidR="00A364C6">
        <w:rPr>
          <w:i w:val="0"/>
          <w:iCs w:val="0"/>
        </w:rPr>
        <w:t>This diagram shows how data is read and stored by the dashboard throughout its processes.</w:t>
      </w:r>
    </w:p>
    <w:p w14:paraId="25C052CB" w14:textId="435D5F5B" w:rsidR="00A364C6" w:rsidRDefault="00A364C6" w:rsidP="00CB7BB1">
      <w:pPr>
        <w:ind w:firstLine="202"/>
      </w:pPr>
      <w:r>
        <w:t xml:space="preserve">The most important step in creating the dashboard was developing a flow for the data and understanding how it would interact with the components as the user interacts with the dashboard </w:t>
      </w:r>
      <w:r w:rsidR="001867D6">
        <w:t>GUI</w:t>
      </w:r>
      <w:r>
        <w:t xml:space="preserve">. </w:t>
      </w:r>
      <w:r w:rsidR="007E6BF6">
        <w:t>A data flow was created to show the optimization of time and efficiency</w:t>
      </w:r>
      <w:r w:rsidR="001867D6">
        <w:t xml:space="preserve"> </w:t>
      </w:r>
      <w:r w:rsidR="001867D6">
        <w:rPr>
          <w:i/>
          <w:iCs/>
        </w:rPr>
        <w:t>(see</w:t>
      </w:r>
      <w:r w:rsidR="001867D6">
        <w:t xml:space="preserve"> </w:t>
      </w:r>
      <w:r w:rsidR="001867D6">
        <w:rPr>
          <w:i/>
          <w:iCs/>
        </w:rPr>
        <w:t>f</w:t>
      </w:r>
      <w:r w:rsidR="001867D6" w:rsidRPr="00CB7BB1">
        <w:rPr>
          <w:i/>
          <w:iCs/>
        </w:rPr>
        <w:t xml:space="preserve">igure </w:t>
      </w:r>
      <w:r w:rsidR="001867D6">
        <w:rPr>
          <w:i/>
          <w:iCs/>
        </w:rPr>
        <w:t>6)</w:t>
      </w:r>
      <w:r w:rsidR="00CB7BB1">
        <w:t>.</w:t>
      </w:r>
    </w:p>
    <w:p w14:paraId="17A34DC0" w14:textId="74F1D475" w:rsidR="00A364C6" w:rsidRDefault="00CB7BB1" w:rsidP="002C1015">
      <w:r>
        <w:tab/>
        <w:t>When the dashboard is first opened, it loads and presents the default dataset</w:t>
      </w:r>
      <w:r w:rsidR="0054011C">
        <w:t xml:space="preserve"> –</w:t>
      </w:r>
      <w:r w:rsidR="0054011C" w:rsidRPr="01735660">
        <w:rPr>
          <w:i/>
        </w:rPr>
        <w:t xml:space="preserve"> bfw-v0.1.5-datatable</w:t>
      </w:r>
      <w:r w:rsidRPr="358C1169">
        <w:rPr>
          <w:rStyle w:val="FootnoteReference"/>
          <w:i/>
          <w:iCs/>
        </w:rPr>
        <w:footnoteReference w:id="2"/>
      </w:r>
      <w:r w:rsidR="1F6099E3" w:rsidRPr="01735660">
        <w:rPr>
          <w:i/>
          <w:iCs/>
        </w:rPr>
        <w:t xml:space="preserve"> </w:t>
      </w:r>
      <w:r w:rsidR="1F6099E3" w:rsidRPr="01735660">
        <w:t>[1]</w:t>
      </w:r>
      <w:r w:rsidR="0054011C">
        <w:t>.</w:t>
      </w:r>
      <w:r>
        <w:t xml:space="preserve"> The default data</w:t>
      </w:r>
      <w:r w:rsidR="00CB6455">
        <w:t xml:space="preserve"> is stored as a pickle</w:t>
      </w:r>
      <w:r w:rsidR="007E6BF6">
        <w:t xml:space="preserve"> file</w:t>
      </w:r>
      <w:r w:rsidR="00CB6455">
        <w:t xml:space="preserve"> in the app’s directory. </w:t>
      </w:r>
      <w:r>
        <w:t>The user is also given the option to upload their own dataset</w:t>
      </w:r>
      <w:r w:rsidR="00CB6455">
        <w:t>. If he/she chooses to do so, the dataset is first checked to see if it conforms to the requirements of the dashboard</w:t>
      </w:r>
      <w:r w:rsidR="007E6BF6">
        <w:t>.</w:t>
      </w:r>
      <w:r w:rsidR="00CB6455">
        <w:t xml:space="preserve"> </w:t>
      </w:r>
      <w:r w:rsidR="007E6BF6">
        <w:t>I</w:t>
      </w:r>
      <w:r w:rsidR="00CB6455">
        <w:t xml:space="preserve">f so, </w:t>
      </w:r>
      <w:r w:rsidR="007E6BF6">
        <w:t>the data</w:t>
      </w:r>
      <w:r w:rsidR="00CB6455">
        <w:t xml:space="preserve"> is relabeled and converted to a pickle file, which is then stored in the </w:t>
      </w:r>
      <w:r w:rsidR="00CB6455">
        <w:rPr>
          <w:i/>
          <w:iCs/>
        </w:rPr>
        <w:t>cache-directory</w:t>
      </w:r>
      <w:r w:rsidR="00CB6455">
        <w:t xml:space="preserve"> folder of the app’s directory. From there, either the default or newly cached data’s pickle file is read by three components of </w:t>
      </w:r>
      <w:r w:rsidR="00777219">
        <w:t xml:space="preserve">the </w:t>
      </w:r>
      <w:r w:rsidR="00CB6455">
        <w:t xml:space="preserve">dashboard - the data preview, score distribution, and error evaluation sections. While being read from the cache, the filters specified by the user are applied to the dataset. The filtered data is then displayed in the tables presented in the data preview section and the charts </w:t>
      </w:r>
      <w:r w:rsidR="00777219">
        <w:t xml:space="preserve">are </w:t>
      </w:r>
      <w:r w:rsidR="00CB6455">
        <w:t xml:space="preserve">shown in both the score distribution and error evaluation sections. </w:t>
      </w:r>
    </w:p>
    <w:p w14:paraId="33F623B1" w14:textId="77777777" w:rsidR="00A364C6" w:rsidRDefault="00A364C6" w:rsidP="002C1015"/>
    <w:p w14:paraId="0034B56F" w14:textId="4480F16B" w:rsidR="008809C5" w:rsidRDefault="004D3D2E" w:rsidP="008809C5">
      <w:pPr>
        <w:pStyle w:val="Heading2"/>
      </w:pPr>
      <w:r>
        <w:rPr>
          <w:lang w:val="en-US"/>
        </w:rPr>
        <w:t>Frontend-Backend Interaction</w:t>
      </w:r>
    </w:p>
    <w:p w14:paraId="0121118F" w14:textId="77777777" w:rsidR="008809C5" w:rsidRDefault="008809C5" w:rsidP="008809C5">
      <w:pPr>
        <w:keepNext/>
        <w:jc w:val="center"/>
      </w:pPr>
      <w:r>
        <w:rPr>
          <w:noProof/>
        </w:rPr>
        <w:drawing>
          <wp:inline distT="0" distB="0" distL="0" distR="0" wp14:anchorId="0356E6DD" wp14:editId="28C3B18D">
            <wp:extent cx="3200400" cy="897255"/>
            <wp:effectExtent l="0" t="0" r="0" b="4445"/>
            <wp:docPr id="6"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200400" cy="897255"/>
                    </a:xfrm>
                    <a:prstGeom prst="rect">
                      <a:avLst/>
                    </a:prstGeom>
                  </pic:spPr>
                </pic:pic>
              </a:graphicData>
            </a:graphic>
          </wp:inline>
        </w:drawing>
      </w:r>
    </w:p>
    <w:p w14:paraId="6CAB5132" w14:textId="4E9C146D" w:rsidR="008809C5" w:rsidRPr="00925C48" w:rsidRDefault="008809C5" w:rsidP="008809C5">
      <w:pPr>
        <w:pStyle w:val="Caption"/>
        <w:jc w:val="center"/>
        <w:rPr>
          <w:lang w:eastAsia="x-none"/>
        </w:rPr>
      </w:pPr>
      <w:r>
        <w:t xml:space="preserve">Figure </w:t>
      </w:r>
      <w:r w:rsidR="00A454CB">
        <w:t>7</w:t>
      </w:r>
      <w:r>
        <w:t>: Callback Graph</w:t>
      </w:r>
    </w:p>
    <w:p w14:paraId="5EF358DF" w14:textId="2937FEE7" w:rsidR="003C06E5" w:rsidRDefault="00A364C6" w:rsidP="004D3D2E">
      <w:r>
        <w:tab/>
      </w:r>
      <w:r w:rsidR="004D3D2E">
        <w:t xml:space="preserve">While the backend of the dashboard follows the flow shown in </w:t>
      </w:r>
      <w:r w:rsidR="004D3D2E">
        <w:rPr>
          <w:i/>
          <w:iCs/>
        </w:rPr>
        <w:t xml:space="preserve">Figure </w:t>
      </w:r>
      <w:r w:rsidR="00A454CB">
        <w:rPr>
          <w:i/>
          <w:iCs/>
        </w:rPr>
        <w:t>6</w:t>
      </w:r>
      <w:r w:rsidR="004D3D2E">
        <w:t xml:space="preserve">, the frontend of the dashboard had to be designed to keep up with the many user interactions while communicating them to the backend. </w:t>
      </w:r>
    </w:p>
    <w:p w14:paraId="6832C3F6" w14:textId="7AA1FF4D" w:rsidR="002C1015" w:rsidRDefault="004D3D2E" w:rsidP="003C06E5">
      <w:pPr>
        <w:ind w:firstLine="202"/>
      </w:pPr>
      <w:r>
        <w:t xml:space="preserve">The primary </w:t>
      </w:r>
      <w:r w:rsidR="003C06E5">
        <w:t>component</w:t>
      </w:r>
      <w:r>
        <w:t xml:space="preserve"> </w:t>
      </w:r>
      <w:r w:rsidR="003C06E5">
        <w:t xml:space="preserve">with the most critical connections is the ‘upload-data’ component. This component triggers the callback that contains </w:t>
      </w:r>
      <w:r w:rsidR="00777219">
        <w:t xml:space="preserve">the </w:t>
      </w:r>
      <w:r w:rsidR="003C06E5">
        <w:t xml:space="preserve">first three steps of the data flow shown in </w:t>
      </w:r>
      <w:r w:rsidR="003C06E5">
        <w:rPr>
          <w:i/>
          <w:iCs/>
        </w:rPr>
        <w:t xml:space="preserve">Figure </w:t>
      </w:r>
      <w:r w:rsidR="00A454CB">
        <w:rPr>
          <w:i/>
          <w:iCs/>
        </w:rPr>
        <w:t>6</w:t>
      </w:r>
      <w:r w:rsidR="003C06E5">
        <w:t xml:space="preserve">. When the dashboard is </w:t>
      </w:r>
      <w:r w:rsidR="00374012">
        <w:t xml:space="preserve">initialized, the callback </w:t>
      </w:r>
      <w:r w:rsidR="003C06E5">
        <w:t xml:space="preserve">reads the default data to be shared with the rest of the dashboard. If the user uploads his/her own data </w:t>
      </w:r>
      <w:r w:rsidR="00374012">
        <w:t xml:space="preserve">via the ‘upload-data’ component, </w:t>
      </w:r>
      <w:r w:rsidR="003C06E5">
        <w:t>the callback is triggered again and the data is validated, cached, and read by the rest of the dashboard. It connects to the ‘output-data-upload’, ‘data-table-div’, ‘summary-table-div’, ‘tabs-content-</w:t>
      </w:r>
      <w:proofErr w:type="spellStart"/>
      <w:r w:rsidR="003C06E5">
        <w:t>dist</w:t>
      </w:r>
      <w:proofErr w:type="spellEnd"/>
      <w:r w:rsidR="003C06E5">
        <w:t>’, and ‘tabs-content-error’. The connection denotes that any time ‘upload-data’ is triggered, the connected components are all updated. It</w:t>
      </w:r>
      <w:r w:rsidR="002E1D86">
        <w:t xml:space="preserve"> is</w:t>
      </w:r>
      <w:r w:rsidR="003C06E5">
        <w:t xml:space="preserve"> this connection that automatically updates all the charts and plots whenever the data is updated.  </w:t>
      </w:r>
    </w:p>
    <w:p w14:paraId="4B6148FF" w14:textId="395D94BE" w:rsidR="00374012" w:rsidRDefault="00374012" w:rsidP="00374012">
      <w:r>
        <w:tab/>
        <w:t>The ‘ethnicity-filter’, ‘gender-filter’, and ‘score-filter’ components represent the three global filters that are applied to all the charts and plots in the dashboard. Whenever the filters are updated, the data is read from the cache with the filters applied and sent to the ‘data-table-div’, ‘summary-table-div’, ‘tabs-content-</w:t>
      </w:r>
      <w:proofErr w:type="spellStart"/>
      <w:r>
        <w:t>dist</w:t>
      </w:r>
      <w:proofErr w:type="spellEnd"/>
      <w:r>
        <w:t xml:space="preserve">’, and ‘tabs-content-error’ components. The ‘column-filter’ component only affects the layout of the data preview, so its only connection is to ‘data-table-div’. </w:t>
      </w:r>
    </w:p>
    <w:p w14:paraId="70E81C3A" w14:textId="70BF01E2" w:rsidR="00FC4EBF" w:rsidRDefault="00374012" w:rsidP="002C1015">
      <w:r>
        <w:tab/>
        <w:t>The tabs are represented by the ‘error-tabs’, ‘</w:t>
      </w:r>
      <w:proofErr w:type="spellStart"/>
      <w:r>
        <w:t>dist</w:t>
      </w:r>
      <w:proofErr w:type="spellEnd"/>
      <w:r>
        <w:t>-tabs’</w:t>
      </w:r>
      <w:r w:rsidR="00777219">
        <w:t>,</w:t>
      </w:r>
      <w:r>
        <w:t xml:space="preserve"> and ‘data-tabs’ components, which are connected to ‘tabs-content-error’, ‘tabs-content-</w:t>
      </w:r>
      <w:proofErr w:type="spellStart"/>
      <w:r>
        <w:t>dist</w:t>
      </w:r>
      <w:proofErr w:type="spellEnd"/>
      <w:r>
        <w:t>’, and ‘tabs-content-data’, respectively. Whenever a tab is selected, the value is sent to the child and the contents of the tab are updated.</w:t>
      </w:r>
    </w:p>
    <w:p w14:paraId="18A976ED" w14:textId="77777777" w:rsidR="002C1015" w:rsidRPr="002C1015" w:rsidRDefault="002C1015" w:rsidP="002C1015"/>
    <w:p w14:paraId="6F888A14" w14:textId="77777777" w:rsidR="002C1015" w:rsidRDefault="002C1015" w:rsidP="410810A8">
      <w:pPr>
        <w:pStyle w:val="Heading2"/>
        <w:numPr>
          <w:ilvl w:val="1"/>
          <w:numId w:val="0"/>
        </w:numPr>
        <w:rPr>
          <w:lang w:val="en-US"/>
        </w:rPr>
        <w:sectPr w:rsidR="002C1015">
          <w:type w:val="continuous"/>
          <w:pgSz w:w="12240" w:h="15840" w:code="1"/>
          <w:pgMar w:top="1008" w:right="936" w:bottom="1008" w:left="936" w:header="432" w:footer="432" w:gutter="0"/>
          <w:cols w:num="2" w:space="288"/>
        </w:sectPr>
      </w:pPr>
    </w:p>
    <w:p w14:paraId="59F40847" w14:textId="77777777" w:rsidR="00CD00CF" w:rsidRDefault="00CD00CF">
      <w:pPr>
        <w:rPr>
          <w:rFonts w:ascii="Helvetica" w:hAnsi="Helvetica"/>
          <w:i/>
          <w:iCs/>
          <w:lang w:eastAsia="x-none"/>
        </w:rPr>
      </w:pPr>
      <w:r>
        <w:br w:type="page"/>
      </w:r>
    </w:p>
    <w:p w14:paraId="4BCD1AEB" w14:textId="312B01E2" w:rsidR="00FF3DF8" w:rsidRPr="00FF3DF8" w:rsidRDefault="008D07A0" w:rsidP="00FF3DF8">
      <w:pPr>
        <w:pStyle w:val="Heading2"/>
        <w:rPr>
          <w:lang w:val="en-US"/>
        </w:rPr>
      </w:pPr>
      <w:r>
        <w:rPr>
          <w:lang w:val="en-US"/>
        </w:rPr>
        <w:lastRenderedPageBreak/>
        <w:t xml:space="preserve">Dashboard </w:t>
      </w:r>
      <w:r w:rsidR="00693437">
        <w:rPr>
          <w:lang w:val="en-US"/>
        </w:rPr>
        <w:t>Components</w:t>
      </w:r>
    </w:p>
    <w:p w14:paraId="1851C774" w14:textId="77777777" w:rsidR="002C1015" w:rsidRDefault="002C1015" w:rsidP="002C1015">
      <w:pPr>
        <w:rPr>
          <w:lang w:eastAsia="x-none"/>
        </w:rPr>
      </w:pPr>
    </w:p>
    <w:p w14:paraId="197CE97F" w14:textId="77777777" w:rsidR="002C1015" w:rsidRDefault="002C1015" w:rsidP="002C1015">
      <w:pPr>
        <w:rPr>
          <w:lang w:eastAsia="x-none"/>
        </w:rPr>
        <w:sectPr w:rsidR="002C1015" w:rsidSect="002C1015">
          <w:type w:val="continuous"/>
          <w:pgSz w:w="12240" w:h="15840" w:code="1"/>
          <w:pgMar w:top="1008" w:right="936" w:bottom="1008" w:left="936" w:header="432" w:footer="432" w:gutter="0"/>
          <w:cols w:space="288"/>
        </w:sectPr>
      </w:pPr>
    </w:p>
    <w:p w14:paraId="4DF1EA8F" w14:textId="7C589250" w:rsidR="002C1015" w:rsidRDefault="002C1015" w:rsidP="002C1015">
      <w:pPr>
        <w:keepNext/>
      </w:pPr>
      <w:r>
        <w:rPr>
          <w:noProof/>
        </w:rPr>
        <w:drawing>
          <wp:inline distT="0" distB="0" distL="0" distR="0" wp14:anchorId="28D05636" wp14:editId="767F41B1">
            <wp:extent cx="6478172" cy="3377904"/>
            <wp:effectExtent l="0" t="0" r="0" b="635"/>
            <wp:docPr id="15123871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478172" cy="3377904"/>
                    </a:xfrm>
                    <a:prstGeom prst="rect">
                      <a:avLst/>
                    </a:prstGeom>
                  </pic:spPr>
                </pic:pic>
              </a:graphicData>
            </a:graphic>
          </wp:inline>
        </w:drawing>
      </w:r>
    </w:p>
    <w:p w14:paraId="3F56E3C2" w14:textId="2CEB911F" w:rsidR="002C1015" w:rsidRDefault="002C1015" w:rsidP="002C1015">
      <w:pPr>
        <w:pStyle w:val="Caption"/>
        <w:jc w:val="center"/>
        <w:rPr>
          <w:lang w:eastAsia="x-none"/>
        </w:rPr>
        <w:sectPr w:rsidR="002C1015" w:rsidSect="002C1015">
          <w:type w:val="continuous"/>
          <w:pgSz w:w="12240" w:h="15840" w:code="1"/>
          <w:pgMar w:top="1008" w:right="936" w:bottom="1008" w:left="936" w:header="432" w:footer="432" w:gutter="0"/>
          <w:cols w:space="288"/>
        </w:sectPr>
      </w:pPr>
      <w:r>
        <w:t xml:space="preserve">Figure </w:t>
      </w:r>
      <w:r w:rsidR="00A454CB">
        <w:t>8</w:t>
      </w:r>
      <w:r>
        <w:t>: Dashboard Layout</w:t>
      </w:r>
    </w:p>
    <w:p w14:paraId="27496FAB" w14:textId="067D5A71" w:rsidR="00FA7466" w:rsidRDefault="00FA7466" w:rsidP="002C1015">
      <w:pPr>
        <w:keepNext/>
      </w:pPr>
    </w:p>
    <w:p w14:paraId="752200C0" w14:textId="77777777" w:rsidR="00FC4EBF" w:rsidRDefault="00FC4EBF" w:rsidP="005C6FF0">
      <w:pPr>
        <w:pStyle w:val="Heading5"/>
        <w:numPr>
          <w:ilvl w:val="0"/>
          <w:numId w:val="0"/>
        </w:numPr>
        <w:rPr>
          <w:sz w:val="20"/>
          <w:szCs w:val="20"/>
        </w:rPr>
        <w:sectPr w:rsidR="00FC4EBF">
          <w:type w:val="continuous"/>
          <w:pgSz w:w="12240" w:h="15840" w:code="1"/>
          <w:pgMar w:top="1008" w:right="936" w:bottom="1008" w:left="936" w:header="432" w:footer="432" w:gutter="0"/>
          <w:cols w:num="2" w:space="288"/>
        </w:sectPr>
      </w:pPr>
    </w:p>
    <w:p w14:paraId="5E452B63" w14:textId="049F5190" w:rsidR="00376AF5" w:rsidRPr="008809C5" w:rsidRDefault="00227BDF" w:rsidP="002C1015">
      <w:pPr>
        <w:pStyle w:val="Heading5"/>
        <w:numPr>
          <w:ilvl w:val="0"/>
          <w:numId w:val="6"/>
        </w:numPr>
        <w:rPr>
          <w:sz w:val="20"/>
          <w:szCs w:val="20"/>
        </w:rPr>
      </w:pPr>
      <w:r w:rsidRPr="008809C5">
        <w:rPr>
          <w:sz w:val="20"/>
          <w:szCs w:val="20"/>
        </w:rPr>
        <w:t>Data Upload</w:t>
      </w:r>
    </w:p>
    <w:p w14:paraId="6F08C678" w14:textId="74B431C0" w:rsidR="002C1015" w:rsidRDefault="00374012" w:rsidP="00374012">
      <w:pPr>
        <w:ind w:firstLine="202"/>
      </w:pPr>
      <w:r>
        <w:t xml:space="preserve">The data upload component is where the user can upload his/her own dataset. The dataset can either be dragged and dropped directly onto the component, or the component can be clicked, which will prompt a file directory to appear, allowing the user to select a dataset. </w:t>
      </w:r>
      <w:r w:rsidR="008809C5">
        <w:t xml:space="preserve">This component was built using </w:t>
      </w:r>
      <w:r>
        <w:t xml:space="preserve">the </w:t>
      </w:r>
      <w:proofErr w:type="spellStart"/>
      <w:r>
        <w:rPr>
          <w:i/>
          <w:iCs/>
        </w:rPr>
        <w:t>dash_core_components</w:t>
      </w:r>
      <w:proofErr w:type="spellEnd"/>
      <w:r w:rsidRPr="20AAFBC0">
        <w:rPr>
          <w:rStyle w:val="FootnoteReference"/>
          <w:i/>
          <w:iCs/>
        </w:rPr>
        <w:footnoteReference w:id="3"/>
      </w:r>
      <w:r w:rsidRPr="35F7283B">
        <w:rPr>
          <w:i/>
        </w:rPr>
        <w:t xml:space="preserve"> </w:t>
      </w:r>
      <w:r w:rsidR="7606FD03" w:rsidRPr="35F7283B">
        <w:t>(DCC)</w:t>
      </w:r>
      <w:r>
        <w:t xml:space="preserve"> library’s</w:t>
      </w:r>
      <w:r>
        <w:rPr>
          <w:b/>
          <w:bCs/>
        </w:rPr>
        <w:t xml:space="preserve"> </w:t>
      </w:r>
      <w:r>
        <w:rPr>
          <w:i/>
          <w:iCs/>
        </w:rPr>
        <w:t>Upload</w:t>
      </w:r>
      <w:r>
        <w:t xml:space="preserve"> component. The </w:t>
      </w:r>
      <w:r w:rsidR="00286E8A">
        <w:rPr>
          <w:i/>
          <w:iCs/>
        </w:rPr>
        <w:t>Upload</w:t>
      </w:r>
      <w:r w:rsidR="00286E8A">
        <w:t xml:space="preserve"> component allows users to upload CSV files into the dashboard, which is then read as a base64 encoded string that contains the filename and location. </w:t>
      </w:r>
    </w:p>
    <w:p w14:paraId="792ACDD2" w14:textId="25BD1224" w:rsidR="00227BDF" w:rsidRDefault="003D4D90" w:rsidP="002C1015">
      <w:pPr>
        <w:pStyle w:val="Heading5"/>
        <w:numPr>
          <w:ilvl w:val="0"/>
          <w:numId w:val="6"/>
        </w:numPr>
        <w:rPr>
          <w:sz w:val="20"/>
          <w:szCs w:val="20"/>
        </w:rPr>
      </w:pPr>
      <w:r w:rsidRPr="008809C5">
        <w:rPr>
          <w:sz w:val="20"/>
          <w:szCs w:val="20"/>
        </w:rPr>
        <w:t>Global Filters</w:t>
      </w:r>
    </w:p>
    <w:p w14:paraId="4080BF16" w14:textId="225F8636" w:rsidR="008809C5" w:rsidRPr="008809C5" w:rsidRDefault="00286E8A" w:rsidP="00286E8A">
      <w:pPr>
        <w:ind w:firstLine="202"/>
      </w:pPr>
      <w:r>
        <w:t xml:space="preserve">The filters located below the data upload component are dropdown filters that apply to the entire dashboard. By default, all genders and ethnicities are selected, and the scoring metric is set to ‘senet50’. Whenever the user changes any of the filters, the data is re-read with the filters applied. These filters were created using the </w:t>
      </w:r>
      <w:r w:rsidR="56F6316B" w:rsidRPr="3295043C">
        <w:t>DCC</w:t>
      </w:r>
      <w:r w:rsidRPr="3295043C">
        <w:rPr>
          <w:i/>
        </w:rPr>
        <w:t xml:space="preserve"> </w:t>
      </w:r>
      <w:r>
        <w:t xml:space="preserve">library’s </w:t>
      </w:r>
      <w:r>
        <w:rPr>
          <w:i/>
          <w:iCs/>
        </w:rPr>
        <w:t>Dropdown</w:t>
      </w:r>
      <w:r>
        <w:t xml:space="preserve"> component. The </w:t>
      </w:r>
      <w:r>
        <w:rPr>
          <w:i/>
          <w:iCs/>
        </w:rPr>
        <w:t>Dropdown</w:t>
      </w:r>
      <w:r>
        <w:t xml:space="preserve"> component takes either multiple values as a list or single values as a string, which </w:t>
      </w:r>
      <w:r w:rsidR="00777219">
        <w:t>is</w:t>
      </w:r>
      <w:r>
        <w:t xml:space="preserve"> read by each of the visualization components and applied to the dataset.</w:t>
      </w:r>
    </w:p>
    <w:p w14:paraId="54AFFEE2" w14:textId="0297D8CF" w:rsidR="008809C5" w:rsidRDefault="002C1015" w:rsidP="008809C5">
      <w:pPr>
        <w:pStyle w:val="Heading5"/>
        <w:numPr>
          <w:ilvl w:val="0"/>
          <w:numId w:val="6"/>
        </w:numPr>
        <w:rPr>
          <w:sz w:val="20"/>
          <w:szCs w:val="20"/>
        </w:rPr>
      </w:pPr>
      <w:r w:rsidRPr="008809C5">
        <w:rPr>
          <w:sz w:val="20"/>
          <w:szCs w:val="20"/>
        </w:rPr>
        <w:t xml:space="preserve"> Data Preview and Data Summary</w:t>
      </w:r>
    </w:p>
    <w:p w14:paraId="6D9C67E2" w14:textId="191CDA12" w:rsidR="004D31F0" w:rsidRPr="00286E8A" w:rsidRDefault="00286E8A" w:rsidP="004D31F0">
      <w:pPr>
        <w:ind w:firstLine="202"/>
      </w:pPr>
      <w:r>
        <w:t xml:space="preserve">The Data Table and Data Summary tabs on the dashboard </w:t>
      </w:r>
      <w:r w:rsidR="00946D87">
        <w:t xml:space="preserve">enable the user to </w:t>
      </w:r>
      <w:r w:rsidR="004D31F0">
        <w:t xml:space="preserve">preview the dataset and the summary statistics of it. When the dataset is read, a random subset of the data is taken and displayed in the Data Table tab. This data </w:t>
      </w:r>
      <w:r w:rsidR="004D31F0">
        <w:t xml:space="preserve">table is reactive to the global filters and has an additional column filter, which allows the user to show and hide specific columns in the data preview. The Data Summary tab provides the user with a numerical breakdown of the dataset </w:t>
      </w:r>
      <w:r w:rsidR="002E1D86">
        <w:t>categorized</w:t>
      </w:r>
      <w:r w:rsidR="004D31F0">
        <w:t xml:space="preserve"> by subgroup. The counts shown in this table represent the entire dataset and are also reactive to the global filters. </w:t>
      </w:r>
      <w:r w:rsidR="645F04C0">
        <w:t>Both</w:t>
      </w:r>
      <w:r w:rsidR="004D31F0">
        <w:t xml:space="preserve"> tables were created using a combination of </w:t>
      </w:r>
      <w:r w:rsidR="004D31F0" w:rsidRPr="767D7F76">
        <w:rPr>
          <w:i/>
          <w:iCs/>
        </w:rPr>
        <w:t>Pandas</w:t>
      </w:r>
      <w:r w:rsidRPr="3DAA57B5">
        <w:rPr>
          <w:rStyle w:val="FootnoteReference"/>
        </w:rPr>
        <w:footnoteReference w:id="4"/>
      </w:r>
      <w:r w:rsidR="00760761">
        <w:t xml:space="preserve"> </w:t>
      </w:r>
      <w:r w:rsidR="004D31F0">
        <w:t xml:space="preserve">and the </w:t>
      </w:r>
      <w:r w:rsidR="004D31F0" w:rsidRPr="767D7F76">
        <w:rPr>
          <w:i/>
          <w:iCs/>
        </w:rPr>
        <w:t xml:space="preserve">Dash </w:t>
      </w:r>
      <w:proofErr w:type="spellStart"/>
      <w:r w:rsidR="004D31F0" w:rsidRPr="767D7F76">
        <w:rPr>
          <w:i/>
          <w:iCs/>
        </w:rPr>
        <w:t>DataTable</w:t>
      </w:r>
      <w:proofErr w:type="spellEnd"/>
      <w:r w:rsidRPr="29BE0F23">
        <w:rPr>
          <w:rStyle w:val="FootnoteReference"/>
          <w:i/>
          <w:iCs/>
        </w:rPr>
        <w:footnoteReference w:id="5"/>
      </w:r>
      <w:r w:rsidR="004D31F0" w:rsidRPr="767D7F76">
        <w:rPr>
          <w:i/>
          <w:iCs/>
        </w:rPr>
        <w:t xml:space="preserve"> </w:t>
      </w:r>
      <w:r w:rsidR="002E1D86">
        <w:t>library</w:t>
      </w:r>
      <w:r w:rsidR="004D31F0">
        <w:t xml:space="preserve">. Pandas is used to create the tables and calculate the dataset summary, while Dash </w:t>
      </w:r>
      <w:proofErr w:type="spellStart"/>
      <w:r w:rsidR="004D31F0">
        <w:t>DataTable</w:t>
      </w:r>
      <w:proofErr w:type="spellEnd"/>
      <w:r w:rsidR="004D31F0">
        <w:t xml:space="preserve"> is used to convert the Pandas tables to the interactive HTML tables shown on the dashboard.</w:t>
      </w:r>
    </w:p>
    <w:p w14:paraId="23474F2E" w14:textId="4B0B6246" w:rsidR="00227BDF" w:rsidRDefault="006C769E" w:rsidP="002C1015">
      <w:pPr>
        <w:pStyle w:val="Heading5"/>
        <w:numPr>
          <w:ilvl w:val="0"/>
          <w:numId w:val="6"/>
        </w:numPr>
        <w:rPr>
          <w:sz w:val="20"/>
          <w:szCs w:val="20"/>
        </w:rPr>
      </w:pPr>
      <w:r w:rsidRPr="008809C5">
        <w:rPr>
          <w:sz w:val="20"/>
          <w:szCs w:val="20"/>
        </w:rPr>
        <w:t xml:space="preserve">Score Distribution &amp; Error Evaluation </w:t>
      </w:r>
    </w:p>
    <w:p w14:paraId="3CB16CFF" w14:textId="6168AA17" w:rsidR="004D31F0" w:rsidRDefault="004D31F0" w:rsidP="004D31F0">
      <w:pPr>
        <w:ind w:firstLine="202"/>
      </w:pPr>
      <w:r>
        <w:t xml:space="preserve">The score distribution and error evaluation components are dropdown sections created using HTML’s Summary and Details elements. When either heading is clicked, a series of tabs containing various visualizations are revealed. The tabs were created using the </w:t>
      </w:r>
      <w:r w:rsidR="56E3F296">
        <w:t>DCC</w:t>
      </w:r>
      <w:r>
        <w:t xml:space="preserve"> library’s</w:t>
      </w:r>
      <w:r w:rsidRPr="767D7F76">
        <w:rPr>
          <w:b/>
          <w:bCs/>
        </w:rPr>
        <w:t xml:space="preserve"> </w:t>
      </w:r>
      <w:r w:rsidRPr="767D7F76">
        <w:rPr>
          <w:i/>
          <w:iCs/>
        </w:rPr>
        <w:t>Tabs</w:t>
      </w:r>
      <w:r>
        <w:t xml:space="preserve"> and </w:t>
      </w:r>
      <w:r w:rsidRPr="767D7F76">
        <w:rPr>
          <w:i/>
          <w:iCs/>
        </w:rPr>
        <w:t xml:space="preserve">Tab </w:t>
      </w:r>
      <w:r>
        <w:t xml:space="preserve">components. The </w:t>
      </w:r>
      <w:r w:rsidRPr="767D7F76">
        <w:rPr>
          <w:i/>
          <w:iCs/>
        </w:rPr>
        <w:t>Tab</w:t>
      </w:r>
      <w:r w:rsidR="0054011C" w:rsidRPr="767D7F76">
        <w:rPr>
          <w:i/>
          <w:iCs/>
        </w:rPr>
        <w:t xml:space="preserve"> </w:t>
      </w:r>
      <w:r w:rsidR="0054011C">
        <w:t xml:space="preserve">component controls the style, value, and contents of each individual tab, while the </w:t>
      </w:r>
      <w:r w:rsidR="0054011C" w:rsidRPr="767D7F76">
        <w:rPr>
          <w:i/>
          <w:iCs/>
        </w:rPr>
        <w:t>Tabs</w:t>
      </w:r>
      <w:r w:rsidR="0054011C">
        <w:t xml:space="preserve"> component holds multiple </w:t>
      </w:r>
      <w:r w:rsidR="0054011C" w:rsidRPr="767D7F76">
        <w:rPr>
          <w:i/>
          <w:iCs/>
        </w:rPr>
        <w:t>Tab</w:t>
      </w:r>
      <w:r w:rsidR="0054011C">
        <w:t xml:space="preserve"> components together. At both the score distribution an</w:t>
      </w:r>
      <w:r w:rsidR="041B6178">
        <w:t>d</w:t>
      </w:r>
      <w:r w:rsidR="0054011C">
        <w:t xml:space="preserve"> error evaluation components the global filters are taken in and applied to the data being read, which is then passed to </w:t>
      </w:r>
      <w:proofErr w:type="spellStart"/>
      <w:r w:rsidR="0054011C" w:rsidRPr="767D7F76">
        <w:rPr>
          <w:i/>
          <w:iCs/>
        </w:rPr>
        <w:t>Plotly</w:t>
      </w:r>
      <w:proofErr w:type="spellEnd"/>
      <w:r w:rsidRPr="011ADB77">
        <w:rPr>
          <w:rStyle w:val="FootnoteReference"/>
          <w:i/>
          <w:iCs/>
        </w:rPr>
        <w:footnoteReference w:id="6"/>
      </w:r>
      <w:r w:rsidR="0054011C" w:rsidRPr="011ADB77">
        <w:rPr>
          <w:b/>
        </w:rPr>
        <w:t xml:space="preserve"> </w:t>
      </w:r>
      <w:r w:rsidR="0054011C">
        <w:t xml:space="preserve">to create the visualization denoted by the selected tab. </w:t>
      </w:r>
    </w:p>
    <w:p w14:paraId="1E2C5387" w14:textId="2AAD2191" w:rsidR="0054011C" w:rsidRDefault="0054011C" w:rsidP="0054011C">
      <w:pPr>
        <w:ind w:firstLine="202"/>
      </w:pPr>
      <w:r>
        <w:t xml:space="preserve">The score distribution component contains a </w:t>
      </w:r>
      <w:r w:rsidR="00EF2F59">
        <w:t>v</w:t>
      </w:r>
      <w:r>
        <w:t xml:space="preserve">iolin </w:t>
      </w:r>
      <w:r w:rsidR="00EF2F59">
        <w:t>p</w:t>
      </w:r>
      <w:r>
        <w:t xml:space="preserve">lot, </w:t>
      </w:r>
      <w:r w:rsidR="00EF2F59">
        <w:t>b</w:t>
      </w:r>
      <w:r>
        <w:t xml:space="preserve">ox </w:t>
      </w:r>
      <w:r w:rsidR="00EF2F59">
        <w:t>p</w:t>
      </w:r>
      <w:r>
        <w:t xml:space="preserve">lot, and SDM </w:t>
      </w:r>
      <w:r w:rsidR="00EF2F59">
        <w:t>c</w:t>
      </w:r>
      <w:r>
        <w:t xml:space="preserve">urve detailing the distribution of scores across each subgroup. The </w:t>
      </w:r>
      <w:r w:rsidR="00EF2F59">
        <w:t>v</w:t>
      </w:r>
      <w:r>
        <w:t xml:space="preserve">iolin </w:t>
      </w:r>
      <w:r w:rsidR="00EF2F59">
        <w:t>p</w:t>
      </w:r>
      <w:r>
        <w:t xml:space="preserve">lots and </w:t>
      </w:r>
      <w:r w:rsidR="00EF2F59">
        <w:t>b</w:t>
      </w:r>
      <w:r>
        <w:t xml:space="preserve">ox </w:t>
      </w:r>
      <w:r w:rsidR="00EF2F59">
        <w:t>p</w:t>
      </w:r>
      <w:r>
        <w:t xml:space="preserve">lots provide the same insight as the SDM Curves which are shown and </w:t>
      </w:r>
      <w:r>
        <w:lastRenderedPageBreak/>
        <w:t xml:space="preserve">described in </w:t>
      </w:r>
      <w:r>
        <w:rPr>
          <w:i/>
          <w:iCs/>
        </w:rPr>
        <w:t xml:space="preserve">Figure </w:t>
      </w:r>
      <w:r w:rsidR="00A454CB">
        <w:rPr>
          <w:i/>
          <w:iCs/>
        </w:rPr>
        <w:t>4</w:t>
      </w:r>
      <w:r>
        <w:t xml:space="preserve">.  The error evaluation component contains the DET </w:t>
      </w:r>
      <w:r w:rsidR="00EF2F59">
        <w:t>c</w:t>
      </w:r>
      <w:r>
        <w:t>urves (</w:t>
      </w:r>
      <w:r w:rsidR="00EF2F59">
        <w:t xml:space="preserve">see </w:t>
      </w:r>
      <w:r w:rsidR="00EF2F59">
        <w:rPr>
          <w:i/>
          <w:iCs/>
        </w:rPr>
        <w:t>f</w:t>
      </w:r>
      <w:r>
        <w:rPr>
          <w:i/>
          <w:iCs/>
        </w:rPr>
        <w:t>igure 3)</w:t>
      </w:r>
      <w:r>
        <w:t xml:space="preserve">, ROC </w:t>
      </w:r>
      <w:r w:rsidR="00EF2F59">
        <w:t>c</w:t>
      </w:r>
      <w:r>
        <w:t>urves (</w:t>
      </w:r>
      <w:r w:rsidR="00EF2F59">
        <w:t xml:space="preserve">see </w:t>
      </w:r>
      <w:r w:rsidR="00EF2F59">
        <w:rPr>
          <w:i/>
          <w:iCs/>
        </w:rPr>
        <w:t>f</w:t>
      </w:r>
      <w:r>
        <w:rPr>
          <w:i/>
          <w:iCs/>
        </w:rPr>
        <w:t>igure</w:t>
      </w:r>
      <w:r w:rsidR="00A454CB">
        <w:rPr>
          <w:i/>
          <w:iCs/>
        </w:rPr>
        <w:t xml:space="preserve"> 5</w:t>
      </w:r>
      <w:r>
        <w:rPr>
          <w:i/>
          <w:iCs/>
        </w:rPr>
        <w:t>)</w:t>
      </w:r>
      <w:r>
        <w:t xml:space="preserve">, and </w:t>
      </w:r>
      <w:r w:rsidR="00EF2F59">
        <w:t>c</w:t>
      </w:r>
      <w:r>
        <w:t xml:space="preserve">onfusion </w:t>
      </w:r>
      <w:r w:rsidR="00EF2F59">
        <w:t>m</w:t>
      </w:r>
      <w:r>
        <w:t>atrix (</w:t>
      </w:r>
      <w:r w:rsidR="00EF2F59">
        <w:t xml:space="preserve">see </w:t>
      </w:r>
      <w:r w:rsidR="00EF2F59">
        <w:rPr>
          <w:i/>
          <w:iCs/>
        </w:rPr>
        <w:t>fi</w:t>
      </w:r>
      <w:r>
        <w:rPr>
          <w:i/>
          <w:iCs/>
        </w:rPr>
        <w:t>gure 2)</w:t>
      </w:r>
      <w:r>
        <w:t xml:space="preserve">. </w:t>
      </w:r>
    </w:p>
    <w:p w14:paraId="087709F7" w14:textId="6168CB26" w:rsidR="00FC4EBF" w:rsidRPr="00E857A2" w:rsidRDefault="00A557BF" w:rsidP="00FC4EBF">
      <w:pPr>
        <w:pStyle w:val="Heading1"/>
        <w:rPr>
          <w:lang w:val="en-US"/>
        </w:rPr>
      </w:pPr>
      <w:r>
        <w:rPr>
          <w:lang w:val="en-US"/>
        </w:rPr>
        <w:t xml:space="preserve">Discussion and </w:t>
      </w:r>
      <w:r w:rsidR="00FC4EBF" w:rsidRPr="10E5550E">
        <w:rPr>
          <w:lang w:val="en-US"/>
        </w:rPr>
        <w:t>Future</w:t>
      </w:r>
    </w:p>
    <w:p w14:paraId="59C60F89" w14:textId="7F1C9EAE" w:rsidR="00FC4EBF" w:rsidRPr="00E71D8D" w:rsidRDefault="00FC4EBF" w:rsidP="00FC4EBF">
      <w:pPr>
        <w:ind w:firstLine="202"/>
        <w:rPr>
          <w:rFonts w:eastAsia="Times"/>
        </w:rPr>
      </w:pPr>
      <w:r w:rsidRPr="00E71D8D">
        <w:rPr>
          <w:rFonts w:eastAsia="Times"/>
        </w:rPr>
        <w:t xml:space="preserve">FR software is </w:t>
      </w:r>
      <w:r w:rsidR="00EF2F59">
        <w:rPr>
          <w:rFonts w:eastAsia="Times"/>
        </w:rPr>
        <w:t>just</w:t>
      </w:r>
      <w:r w:rsidRPr="00E71D8D">
        <w:rPr>
          <w:rFonts w:eastAsia="Times"/>
        </w:rPr>
        <w:t xml:space="preserve"> the beginning of a new wave of advanced biometric cybersecurity measures that use human features to protect one’s device. Initially, fingerprint identification was created in the late 1800s [</w:t>
      </w:r>
      <w:r w:rsidR="003E7D6B">
        <w:rPr>
          <w:rFonts w:ascii="Times" w:eastAsia="Times" w:hAnsi="Times" w:cs="Times"/>
          <w:sz w:val="22"/>
          <w:szCs w:val="22"/>
        </w:rPr>
        <w:t>1</w:t>
      </w:r>
      <w:r w:rsidR="00C61AAC">
        <w:rPr>
          <w:rFonts w:ascii="Times" w:eastAsia="Times" w:hAnsi="Times" w:cs="Times"/>
          <w:sz w:val="22"/>
          <w:szCs w:val="22"/>
        </w:rPr>
        <w:t>2</w:t>
      </w:r>
      <w:r w:rsidRPr="00E71D8D">
        <w:rPr>
          <w:rFonts w:eastAsia="Times"/>
        </w:rPr>
        <w:t xml:space="preserve">], then came FR shortly after, and we have only progressed from there. Creating a </w:t>
      </w:r>
      <w:r w:rsidR="00EF2F59">
        <w:rPr>
          <w:rFonts w:eastAsia="Times"/>
        </w:rPr>
        <w:t>fair</w:t>
      </w:r>
      <w:r w:rsidRPr="00E71D8D">
        <w:rPr>
          <w:rFonts w:eastAsia="Times"/>
        </w:rPr>
        <w:t xml:space="preserve"> method of evaluating users is key to the future of biometric security,</w:t>
      </w:r>
      <w:r w:rsidR="000D628D">
        <w:rPr>
          <w:rFonts w:eastAsia="Times"/>
        </w:rPr>
        <w:t xml:space="preserve"> and</w:t>
      </w:r>
      <w:r w:rsidRPr="00E71D8D">
        <w:rPr>
          <w:rFonts w:eastAsia="Times"/>
        </w:rPr>
        <w:t xml:space="preserve"> if this issue remains present</w:t>
      </w:r>
      <w:r w:rsidR="000D628D">
        <w:rPr>
          <w:rFonts w:eastAsia="Times"/>
        </w:rPr>
        <w:t>,</w:t>
      </w:r>
      <w:r w:rsidRPr="00E71D8D">
        <w:rPr>
          <w:rFonts w:eastAsia="Times"/>
        </w:rPr>
        <w:t xml:space="preserve"> the advances made in this field are automatically limited by this prevalent </w:t>
      </w:r>
      <w:r w:rsidR="00EF2F59">
        <w:rPr>
          <w:rFonts w:eastAsia="Times"/>
        </w:rPr>
        <w:t>dilemma</w:t>
      </w:r>
      <w:r w:rsidRPr="00E71D8D">
        <w:rPr>
          <w:rFonts w:eastAsia="Times"/>
        </w:rPr>
        <w:t xml:space="preserve">. </w:t>
      </w:r>
      <w:r w:rsidR="000D628D">
        <w:rPr>
          <w:rFonts w:eastAsia="Times"/>
        </w:rPr>
        <w:t>If</w:t>
      </w:r>
      <w:r w:rsidRPr="00E71D8D">
        <w:rPr>
          <w:rFonts w:eastAsia="Times"/>
        </w:rPr>
        <w:t xml:space="preserve"> </w:t>
      </w:r>
      <w:r w:rsidR="00816950">
        <w:rPr>
          <w:rFonts w:eastAsia="Times"/>
        </w:rPr>
        <w:t>these biases continue to exist in FR, they will propagate to more advanced applications such as retina scanners</w:t>
      </w:r>
      <w:r w:rsidR="000D628D">
        <w:rPr>
          <w:rFonts w:eastAsia="Times"/>
        </w:rPr>
        <w:t>.</w:t>
      </w:r>
      <w:r w:rsidRPr="00E71D8D">
        <w:rPr>
          <w:rFonts w:eastAsia="Times"/>
        </w:rPr>
        <w:t xml:space="preserve"> FR has been used to help countless people and is far more useful than one might imagine. Police use FR to track down suspects and prevent further crimes from happening. Airports use FR to locate passengers or possible suspects to ensure their customers don’t have to worry [</w:t>
      </w:r>
      <w:r w:rsidR="003E7D6B">
        <w:rPr>
          <w:rFonts w:ascii="Times" w:eastAsia="Times" w:hAnsi="Times" w:cs="Times"/>
          <w:sz w:val="22"/>
          <w:szCs w:val="22"/>
        </w:rPr>
        <w:t>1</w:t>
      </w:r>
      <w:r w:rsidR="00C61AAC">
        <w:rPr>
          <w:rFonts w:ascii="Times" w:eastAsia="Times" w:hAnsi="Times" w:cs="Times"/>
          <w:sz w:val="22"/>
          <w:szCs w:val="22"/>
        </w:rPr>
        <w:t>3</w:t>
      </w:r>
      <w:r w:rsidRPr="00E71D8D">
        <w:rPr>
          <w:rFonts w:eastAsia="Times"/>
        </w:rPr>
        <w:t>]. The list goes on</w:t>
      </w:r>
      <w:r w:rsidR="000D628D">
        <w:rPr>
          <w:rFonts w:eastAsia="Times"/>
        </w:rPr>
        <w:t>:</w:t>
      </w:r>
      <w:r w:rsidRPr="00E71D8D">
        <w:rPr>
          <w:rFonts w:eastAsia="Times"/>
        </w:rPr>
        <w:t xml:space="preserve"> shopping centers, law enforcement, and more. FR is only just beginning to assist our world, by perfecting the technology and creating a completely unbiased method to assess users</w:t>
      </w:r>
      <w:r w:rsidR="000D628D">
        <w:rPr>
          <w:rFonts w:eastAsia="Times"/>
        </w:rPr>
        <w:t xml:space="preserve">, </w:t>
      </w:r>
      <w:r w:rsidRPr="00E71D8D">
        <w:rPr>
          <w:rFonts w:eastAsia="Times"/>
        </w:rPr>
        <w:t>the possibilities are endless.</w:t>
      </w:r>
    </w:p>
    <w:p w14:paraId="0958CDB8" w14:textId="7AB85BC1" w:rsidR="0068589C" w:rsidRPr="00E857A2" w:rsidRDefault="0068589C" w:rsidP="0068589C">
      <w:pPr>
        <w:pStyle w:val="Heading1"/>
        <w:rPr>
          <w:lang w:val="en-US"/>
        </w:rPr>
      </w:pPr>
      <w:r>
        <w:rPr>
          <w:lang w:val="en-US"/>
        </w:rPr>
        <w:t>References</w:t>
      </w:r>
    </w:p>
    <w:p w14:paraId="3C0821FC" w14:textId="77777777" w:rsidR="0068589C" w:rsidRPr="002E1F2F" w:rsidRDefault="0068589C" w:rsidP="0068589C">
      <w:pPr>
        <w:pStyle w:val="References"/>
        <w:tabs>
          <w:tab w:val="clear" w:pos="1170"/>
          <w:tab w:val="num" w:pos="360"/>
        </w:tabs>
        <w:ind w:left="360"/>
      </w:pPr>
      <w:r w:rsidRPr="002E1F2F">
        <w:t>Robinson, Joseph P., et al. "Face Recognition: Too Bias, or Not Too Bias?." </w:t>
      </w:r>
      <w:proofErr w:type="spellStart"/>
      <w:r w:rsidRPr="002E1F2F">
        <w:rPr>
          <w:i/>
          <w:iCs/>
        </w:rPr>
        <w:t>arXiv</w:t>
      </w:r>
      <w:proofErr w:type="spellEnd"/>
      <w:r w:rsidRPr="002E1F2F">
        <w:rPr>
          <w:i/>
          <w:iCs/>
        </w:rPr>
        <w:t xml:space="preserve"> preprint arXiv:2002.06483</w:t>
      </w:r>
      <w:r w:rsidRPr="002E1F2F">
        <w:t> (2020).</w:t>
      </w:r>
    </w:p>
    <w:p w14:paraId="1F0C9BF6" w14:textId="77777777" w:rsidR="0068589C" w:rsidRPr="002E1F2F" w:rsidRDefault="0068589C" w:rsidP="0068589C">
      <w:pPr>
        <w:pStyle w:val="References"/>
        <w:tabs>
          <w:tab w:val="clear" w:pos="1170"/>
          <w:tab w:val="num" w:pos="360"/>
        </w:tabs>
        <w:ind w:left="360"/>
      </w:pPr>
      <w:r w:rsidRPr="002E1F2F">
        <w:t>Bedoya Alvaro., et al. “The Perpetual Lineup.” Center on Privacy and Technology, Georgetown Law, 18 Oct. 2016,</w:t>
      </w:r>
    </w:p>
    <w:p w14:paraId="41C7F6EC" w14:textId="42BFAB52" w:rsidR="0068589C" w:rsidRPr="002E1F2F" w:rsidRDefault="0068589C" w:rsidP="0068589C">
      <w:pPr>
        <w:pStyle w:val="References"/>
        <w:numPr>
          <w:ilvl w:val="0"/>
          <w:numId w:val="0"/>
        </w:numPr>
        <w:ind w:left="360"/>
      </w:pPr>
      <w:r w:rsidRPr="002E1F2F">
        <w:t>https://www.perpetuallineup.org/</w:t>
      </w:r>
    </w:p>
    <w:p w14:paraId="2F588B4F" w14:textId="77777777" w:rsidR="0068589C" w:rsidRPr="002E1F2F" w:rsidRDefault="0068589C" w:rsidP="0068589C">
      <w:pPr>
        <w:pStyle w:val="References"/>
        <w:tabs>
          <w:tab w:val="clear" w:pos="1170"/>
          <w:tab w:val="num" w:pos="360"/>
        </w:tabs>
        <w:ind w:left="360"/>
      </w:pPr>
      <w:r w:rsidRPr="002E1F2F">
        <w:t>Valentino-</w:t>
      </w:r>
      <w:proofErr w:type="spellStart"/>
      <w:r w:rsidRPr="002E1F2F">
        <w:t>devries</w:t>
      </w:r>
      <w:proofErr w:type="spellEnd"/>
      <w:r w:rsidRPr="002E1F2F">
        <w:t xml:space="preserve">, Jennifer. “How the Police Use Facial Recognition, and Where It Falls Short.” </w:t>
      </w:r>
      <w:r w:rsidRPr="002E1F2F">
        <w:rPr>
          <w:i/>
          <w:iCs/>
        </w:rPr>
        <w:t>The New York Times</w:t>
      </w:r>
      <w:r w:rsidRPr="002E1F2F">
        <w:t xml:space="preserve">, The New York Times, 12 Jan. 2020, </w:t>
      </w:r>
      <w:hyperlink r:id="rId26">
        <w:r w:rsidRPr="002E1F2F">
          <w:rPr>
            <w:rStyle w:val="Hyperlink"/>
            <w:color w:val="auto"/>
          </w:rPr>
          <w:t>www.nytimes.com/2020/01/12/technology/facial-recognition-police.html</w:t>
        </w:r>
      </w:hyperlink>
      <w:r w:rsidRPr="002E1F2F">
        <w:t xml:space="preserve">.    </w:t>
      </w:r>
    </w:p>
    <w:p w14:paraId="72E52BCA" w14:textId="77777777" w:rsidR="0068589C" w:rsidRPr="002E1F2F" w:rsidRDefault="0068589C" w:rsidP="0068589C">
      <w:pPr>
        <w:pStyle w:val="References"/>
        <w:tabs>
          <w:tab w:val="clear" w:pos="1170"/>
          <w:tab w:val="num" w:pos="360"/>
        </w:tabs>
        <w:ind w:left="360"/>
      </w:pPr>
      <w:proofErr w:type="spellStart"/>
      <w:r w:rsidRPr="002E1F2F">
        <w:rPr>
          <w:shd w:val="clear" w:color="auto" w:fill="FFFFFF"/>
        </w:rPr>
        <w:t>Symanovich</w:t>
      </w:r>
      <w:proofErr w:type="spellEnd"/>
      <w:r w:rsidRPr="002E1F2F">
        <w:t>, Steve. “How Does Facial Recognition Work?” </w:t>
      </w:r>
      <w:r w:rsidRPr="002E1F2F">
        <w:rPr>
          <w:i/>
          <w:shd w:val="clear" w:color="auto" w:fill="FFFFFF"/>
        </w:rPr>
        <w:t>Official Site</w:t>
      </w:r>
      <w:r w:rsidRPr="002E1F2F">
        <w:t xml:space="preserve">, us.norton.com/internetsecurity-iot-how-facial-recognition-software-works.html. </w:t>
      </w:r>
    </w:p>
    <w:p w14:paraId="5CCDD945" w14:textId="77777777" w:rsidR="0068589C" w:rsidRPr="002E1F2F" w:rsidRDefault="0068589C" w:rsidP="0068589C">
      <w:pPr>
        <w:pStyle w:val="References"/>
        <w:tabs>
          <w:tab w:val="clear" w:pos="1170"/>
          <w:tab w:val="num" w:pos="360"/>
        </w:tabs>
        <w:ind w:left="360"/>
        <w:rPr>
          <w:rStyle w:val="Hyperlink"/>
          <w:color w:val="auto"/>
          <w:u w:val="none"/>
        </w:rPr>
      </w:pPr>
      <w:r w:rsidRPr="002E1F2F">
        <w:t xml:space="preserve">Singer, Natasha, and Cade Metz. “Many Facial-Recognition Systems Are Biased, Says U.S. Study.” </w:t>
      </w:r>
      <w:r w:rsidRPr="002E1F2F">
        <w:rPr>
          <w:i/>
          <w:iCs/>
        </w:rPr>
        <w:t>The New York Times</w:t>
      </w:r>
      <w:r w:rsidRPr="002E1F2F">
        <w:t xml:space="preserve">, The New York Times, 19 Dec. 2019, </w:t>
      </w:r>
      <w:hyperlink r:id="rId27">
        <w:r w:rsidRPr="002E1F2F">
          <w:rPr>
            <w:rStyle w:val="Hyperlink"/>
            <w:color w:val="auto"/>
          </w:rPr>
          <w:t>www.nytimes.com/2019/12/19/technology/facial-recognition-bias.html</w:t>
        </w:r>
      </w:hyperlink>
    </w:p>
    <w:p w14:paraId="601513B1" w14:textId="77777777" w:rsidR="0068589C" w:rsidRPr="002E1F2F" w:rsidRDefault="0068589C" w:rsidP="0068589C">
      <w:pPr>
        <w:pStyle w:val="References"/>
        <w:tabs>
          <w:tab w:val="clear" w:pos="1170"/>
          <w:tab w:val="num" w:pos="360"/>
        </w:tabs>
        <w:ind w:left="360"/>
      </w:pPr>
      <w:r w:rsidRPr="002E1F2F">
        <w:t xml:space="preserve">Marr, Bernard. “Facial Recognition Technology: Here Are The Important Pros And Cons.” </w:t>
      </w:r>
      <w:r w:rsidRPr="002E1F2F">
        <w:rPr>
          <w:i/>
          <w:iCs/>
        </w:rPr>
        <w:t>Forbes</w:t>
      </w:r>
      <w:r w:rsidRPr="002E1F2F">
        <w:t xml:space="preserve">, Forbes Magazine, 19 Aug. 2019, </w:t>
      </w:r>
      <w:hyperlink r:id="rId28" w:anchor="7533dba314d1">
        <w:r w:rsidRPr="002E1F2F">
          <w:rPr>
            <w:rStyle w:val="Hyperlink"/>
            <w:color w:val="auto"/>
          </w:rPr>
          <w:t>www.forbes.com/sites/bernardmarr/2019/08/19/facial-recognition-technology-here-are-the-important-pros-and-cons/#7533dba314d1</w:t>
        </w:r>
      </w:hyperlink>
      <w:r w:rsidRPr="002E1F2F">
        <w:t>.</w:t>
      </w:r>
    </w:p>
    <w:p w14:paraId="23A14F29" w14:textId="729C61E3" w:rsidR="0068589C" w:rsidRPr="002E1F2F" w:rsidRDefault="0068589C" w:rsidP="0068589C">
      <w:pPr>
        <w:pStyle w:val="References"/>
        <w:tabs>
          <w:tab w:val="clear" w:pos="1170"/>
          <w:tab w:val="num" w:pos="360"/>
        </w:tabs>
        <w:ind w:left="360"/>
      </w:pPr>
      <w:r w:rsidRPr="002E1F2F">
        <w:t xml:space="preserve">Saravanan, Raja, and Raja Saravanan. “Facial Recognition Can Give Students Better Service (and Security).” </w:t>
      </w:r>
      <w:r w:rsidRPr="002E1F2F">
        <w:rPr>
          <w:i/>
          <w:iCs/>
        </w:rPr>
        <w:t>Ellucian</w:t>
      </w:r>
      <w:r w:rsidRPr="002E1F2F">
        <w:t xml:space="preserve">, www.ellucian.com/insights/facial-recognition-can-give-students-better-service-and-security. </w:t>
      </w:r>
    </w:p>
    <w:p w14:paraId="48DD5F79" w14:textId="035DB5C1" w:rsidR="00C61AAC" w:rsidRPr="002E1F2F" w:rsidRDefault="00C61AAC" w:rsidP="0068589C">
      <w:pPr>
        <w:pStyle w:val="References"/>
        <w:tabs>
          <w:tab w:val="clear" w:pos="1170"/>
          <w:tab w:val="num" w:pos="360"/>
        </w:tabs>
        <w:ind w:left="360"/>
      </w:pPr>
      <w:r w:rsidRPr="002E1F2F">
        <w:rPr>
          <w:shd w:val="clear" w:color="auto" w:fill="FFFFFF"/>
        </w:rPr>
        <w:t>“Best Facial Recognition Software.” </w:t>
      </w:r>
      <w:r w:rsidRPr="002E1F2F">
        <w:rPr>
          <w:i/>
          <w:iCs/>
        </w:rPr>
        <w:t>Analytics Insight</w:t>
      </w:r>
      <w:r w:rsidRPr="002E1F2F">
        <w:rPr>
          <w:shd w:val="clear" w:color="auto" w:fill="FFFFFF"/>
        </w:rPr>
        <w:t>, 29 Nov. 2019, www.analyticsinsight.net/best-facial-recognition-software/.</w:t>
      </w:r>
    </w:p>
    <w:p w14:paraId="7E6693E9" w14:textId="77777777" w:rsidR="0068589C" w:rsidRPr="002E1F2F" w:rsidRDefault="0068589C" w:rsidP="0068589C">
      <w:pPr>
        <w:pStyle w:val="References"/>
        <w:ind w:left="360"/>
      </w:pPr>
      <w:r w:rsidRPr="002E1F2F">
        <w:t xml:space="preserve">German, Ed. </w:t>
      </w:r>
      <w:r w:rsidRPr="002E1F2F">
        <w:rPr>
          <w:i/>
          <w:iCs/>
        </w:rPr>
        <w:t>History of Fingerprints</w:t>
      </w:r>
      <w:r w:rsidRPr="002E1F2F">
        <w:t>, onin.com/</w:t>
      </w:r>
      <w:proofErr w:type="spellStart"/>
      <w:r w:rsidRPr="002E1F2F">
        <w:t>fp</w:t>
      </w:r>
      <w:proofErr w:type="spellEnd"/>
      <w:r w:rsidRPr="002E1F2F">
        <w:t xml:space="preserve">/fphistory.html. </w:t>
      </w:r>
    </w:p>
    <w:p w14:paraId="0A503195" w14:textId="779CC248" w:rsidR="002C1015" w:rsidRPr="002E1F2F" w:rsidRDefault="0068589C" w:rsidP="0068589C">
      <w:pPr>
        <w:pStyle w:val="References"/>
        <w:ind w:left="360"/>
      </w:pPr>
      <w:r w:rsidRPr="002E1F2F">
        <w:t xml:space="preserve">Martin, Nicole. “The Major Concerns Around Facial Recognition Technology.” </w:t>
      </w:r>
      <w:r w:rsidRPr="002E1F2F">
        <w:rPr>
          <w:i/>
          <w:iCs/>
        </w:rPr>
        <w:t>Forbes</w:t>
      </w:r>
      <w:r w:rsidRPr="002E1F2F">
        <w:t xml:space="preserve">, Forbes Magazine, 25 Sept. 2019, </w:t>
      </w:r>
      <w:hyperlink r:id="rId29" w:anchor="79bd0e704fe3">
        <w:r w:rsidRPr="002E1F2F">
          <w:rPr>
            <w:rStyle w:val="Hyperlink"/>
            <w:color w:val="auto"/>
          </w:rPr>
          <w:t>www.forbes.com/sites/nicolemartin1/2019/09/25/the-major-concerns-around-facial-recognition-technology/#79bd0e704fe3</w:t>
        </w:r>
      </w:hyperlink>
      <w:r w:rsidRPr="002E1F2F">
        <w:t xml:space="preserve">. </w:t>
      </w:r>
    </w:p>
    <w:p w14:paraId="5146D3F7" w14:textId="77777777" w:rsidR="0086177D" w:rsidRPr="002E1F2F" w:rsidRDefault="0086177D" w:rsidP="0086177D">
      <w:pPr>
        <w:pStyle w:val="References"/>
        <w:tabs>
          <w:tab w:val="clear" w:pos="1170"/>
          <w:tab w:val="num" w:pos="360"/>
        </w:tabs>
        <w:ind w:left="360"/>
      </w:pPr>
      <w:r w:rsidRPr="002E1F2F">
        <w:rPr>
          <w:shd w:val="clear" w:color="auto" w:fill="FFFFFF"/>
        </w:rPr>
        <w:t>Writer, Staff. “Japan Chipmaker Unveils AI Face Recognition Tool to Detect Fever.” </w:t>
      </w:r>
      <w:r w:rsidRPr="002E1F2F">
        <w:rPr>
          <w:i/>
          <w:iCs/>
        </w:rPr>
        <w:t>Nikkei Asian Review</w:t>
      </w:r>
      <w:r w:rsidRPr="002E1F2F">
        <w:rPr>
          <w:shd w:val="clear" w:color="auto" w:fill="FFFFFF"/>
        </w:rPr>
        <w:t>, Nikkei Asian Review, 23 Apr. 2020, asia.nikkei.com/Spotlight/Coronavirus/Japan-chipmaker-unveils-AI-face-recognition-tool-to-detect-fever.</w:t>
      </w:r>
    </w:p>
    <w:p w14:paraId="253E8DB6" w14:textId="77777777" w:rsidR="0086177D" w:rsidRPr="002E1F2F" w:rsidRDefault="0086177D" w:rsidP="0086177D">
      <w:pPr>
        <w:pStyle w:val="References"/>
        <w:tabs>
          <w:tab w:val="clear" w:pos="1170"/>
          <w:tab w:val="num" w:pos="360"/>
        </w:tabs>
        <w:ind w:left="360"/>
      </w:pPr>
      <w:proofErr w:type="spellStart"/>
      <w:r w:rsidRPr="002E1F2F">
        <w:rPr>
          <w:shd w:val="clear" w:color="auto" w:fill="FFFFFF"/>
        </w:rPr>
        <w:t>iTech</w:t>
      </w:r>
      <w:proofErr w:type="spellEnd"/>
      <w:r w:rsidRPr="002E1F2F">
        <w:rPr>
          <w:shd w:val="clear" w:color="auto" w:fill="FFFFFF"/>
        </w:rPr>
        <w:t xml:space="preserve"> Post. “10 Interesting Facts about Facial Recognition.” </w:t>
      </w:r>
      <w:proofErr w:type="spellStart"/>
      <w:r w:rsidRPr="002E1F2F">
        <w:rPr>
          <w:i/>
          <w:iCs/>
        </w:rPr>
        <w:t>ITech</w:t>
      </w:r>
      <w:proofErr w:type="spellEnd"/>
      <w:r w:rsidRPr="002E1F2F">
        <w:rPr>
          <w:i/>
          <w:iCs/>
        </w:rPr>
        <w:t xml:space="preserve"> Post</w:t>
      </w:r>
      <w:r w:rsidRPr="002E1F2F">
        <w:rPr>
          <w:shd w:val="clear" w:color="auto" w:fill="FFFFFF"/>
        </w:rPr>
        <w:t>, 24 Apr. 2020, www.itechpost.com/articles/102434/20200424/10-interesting-facts-about-facial-recognition.htm.</w:t>
      </w:r>
    </w:p>
    <w:p w14:paraId="6BCF56EE" w14:textId="77777777" w:rsidR="00C61AAC" w:rsidRPr="002E1F2F" w:rsidRDefault="0086177D" w:rsidP="00C61AAC">
      <w:pPr>
        <w:pStyle w:val="References"/>
        <w:tabs>
          <w:tab w:val="clear" w:pos="1170"/>
          <w:tab w:val="num" w:pos="360"/>
        </w:tabs>
        <w:ind w:left="360"/>
        <w:rPr>
          <w:shd w:val="clear" w:color="auto" w:fill="FFFFFF"/>
        </w:rPr>
      </w:pPr>
      <w:r w:rsidRPr="002E1F2F">
        <w:rPr>
          <w:shd w:val="clear" w:color="auto" w:fill="FFFFFF"/>
        </w:rPr>
        <w:t>Alexandre, Ana. “LG's IT Subsidiary Uses Facial Recognition Tech for Payments With Digital Currency.” </w:t>
      </w:r>
      <w:proofErr w:type="spellStart"/>
      <w:r w:rsidRPr="002E1F2F">
        <w:rPr>
          <w:i/>
          <w:iCs/>
        </w:rPr>
        <w:t>Cointelegraph</w:t>
      </w:r>
      <w:proofErr w:type="spellEnd"/>
      <w:r w:rsidRPr="002E1F2F">
        <w:rPr>
          <w:shd w:val="clear" w:color="auto" w:fill="FFFFFF"/>
        </w:rPr>
        <w:t xml:space="preserve">, </w:t>
      </w:r>
      <w:proofErr w:type="spellStart"/>
      <w:r w:rsidRPr="002E1F2F">
        <w:rPr>
          <w:shd w:val="clear" w:color="auto" w:fill="FFFFFF"/>
        </w:rPr>
        <w:t>Cointelegraph</w:t>
      </w:r>
      <w:proofErr w:type="spellEnd"/>
      <w:r w:rsidRPr="002E1F2F">
        <w:rPr>
          <w:shd w:val="clear" w:color="auto" w:fill="FFFFFF"/>
        </w:rPr>
        <w:t>, 23 Apr. 2020, cointelegraph.com/news/lgs-it-subsidiary-uses-facial-recognition-tech-for-payments-with-digital-currency.</w:t>
      </w:r>
    </w:p>
    <w:p w14:paraId="0FFF86F8" w14:textId="12685D06" w:rsidR="003F1DF5" w:rsidRPr="002E1F2F" w:rsidRDefault="003F1DF5" w:rsidP="0086177D">
      <w:pPr>
        <w:pStyle w:val="References"/>
        <w:tabs>
          <w:tab w:val="clear" w:pos="1170"/>
          <w:tab w:val="num" w:pos="360"/>
        </w:tabs>
        <w:ind w:left="360"/>
      </w:pPr>
      <w:proofErr w:type="spellStart"/>
      <w:r w:rsidRPr="002E1F2F">
        <w:t>Elmahmudi</w:t>
      </w:r>
      <w:proofErr w:type="spellEnd"/>
      <w:r w:rsidRPr="002E1F2F">
        <w:t xml:space="preserve">, Ali, and Hassan </w:t>
      </w:r>
      <w:proofErr w:type="spellStart"/>
      <w:r w:rsidRPr="002E1F2F">
        <w:t>Ugail</w:t>
      </w:r>
      <w:proofErr w:type="spellEnd"/>
      <w:r w:rsidRPr="002E1F2F">
        <w:t xml:space="preserve">. “The Effect of </w:t>
      </w:r>
      <w:proofErr w:type="spellStart"/>
      <w:r w:rsidRPr="002E1F2F">
        <w:t>FaceAgeing</w:t>
      </w:r>
      <w:proofErr w:type="spellEnd"/>
      <w:r w:rsidRPr="002E1F2F">
        <w:t xml:space="preserve"> in Face </w:t>
      </w:r>
      <w:proofErr w:type="spellStart"/>
      <w:r w:rsidRPr="002E1F2F">
        <w:t>Recogntion</w:t>
      </w:r>
      <w:proofErr w:type="spellEnd"/>
      <w:r w:rsidRPr="002E1F2F">
        <w:t xml:space="preserve">.” </w:t>
      </w:r>
      <w:proofErr w:type="spellStart"/>
      <w:r w:rsidRPr="002E1F2F">
        <w:t>EasyChair</w:t>
      </w:r>
      <w:proofErr w:type="spellEnd"/>
      <w:r w:rsidRPr="002E1F2F">
        <w:t xml:space="preserve"> Preprints, May 2019, doi:10.29007/8vms.</w:t>
      </w:r>
    </w:p>
    <w:p w14:paraId="5A9CB3B7" w14:textId="095BA981" w:rsidR="003F1DF5" w:rsidRPr="002E1F2F" w:rsidRDefault="003F1DF5" w:rsidP="0086177D">
      <w:pPr>
        <w:pStyle w:val="References"/>
        <w:tabs>
          <w:tab w:val="clear" w:pos="1170"/>
          <w:tab w:val="num" w:pos="360"/>
        </w:tabs>
        <w:ind w:left="360"/>
      </w:pPr>
      <w:r w:rsidRPr="002E1F2F">
        <w:t xml:space="preserve">Singh, </w:t>
      </w:r>
      <w:proofErr w:type="spellStart"/>
      <w:r w:rsidRPr="002E1F2F">
        <w:t>Prabhjot</w:t>
      </w:r>
      <w:proofErr w:type="spellEnd"/>
      <w:r w:rsidRPr="002E1F2F">
        <w:t xml:space="preserve">, et al. “The Review of Various Methods and Color Models in Face </w:t>
      </w:r>
      <w:proofErr w:type="spellStart"/>
      <w:r w:rsidRPr="002E1F2F">
        <w:t>Recogntion</w:t>
      </w:r>
      <w:proofErr w:type="spellEnd"/>
      <w:r w:rsidRPr="002E1F2F">
        <w:t>.” 2018 Fifth International Conference on Parallel, Distributed and Grid Computing (PDGC), 2018, doi:10.1109/pdgc.2018.8745847.</w:t>
      </w:r>
    </w:p>
    <w:p w14:paraId="519E204E" w14:textId="3DBAEB50" w:rsidR="003F1DF5" w:rsidRPr="002E1F2F" w:rsidRDefault="003F1DF5" w:rsidP="0086177D">
      <w:pPr>
        <w:pStyle w:val="References"/>
        <w:tabs>
          <w:tab w:val="clear" w:pos="1170"/>
          <w:tab w:val="num" w:pos="360"/>
        </w:tabs>
        <w:ind w:left="360"/>
      </w:pPr>
      <w:r w:rsidRPr="002E1F2F">
        <w:t xml:space="preserve">Yao, Min, and </w:t>
      </w:r>
      <w:proofErr w:type="spellStart"/>
      <w:r w:rsidRPr="002E1F2F">
        <w:t>Changming</w:t>
      </w:r>
      <w:proofErr w:type="spellEnd"/>
      <w:r w:rsidRPr="002E1F2F">
        <w:t xml:space="preserve"> Zhu. “SVM and </w:t>
      </w:r>
      <w:proofErr w:type="spellStart"/>
      <w:r w:rsidRPr="002E1F2F">
        <w:t>Adaboost</w:t>
      </w:r>
      <w:proofErr w:type="spellEnd"/>
      <w:r w:rsidRPr="002E1F2F">
        <w:t xml:space="preserve">-Based Classifiers with Fast PCA for Face </w:t>
      </w:r>
      <w:proofErr w:type="spellStart"/>
      <w:r w:rsidRPr="002E1F2F">
        <w:t>Reocognition</w:t>
      </w:r>
      <w:proofErr w:type="spellEnd"/>
      <w:r w:rsidRPr="002E1F2F">
        <w:t>.” 2016 IEEE International Conference on Consumer Electronics-China (ICCE-China), 2016, doi:10.1109/icce-china.2016.7849742.</w:t>
      </w:r>
    </w:p>
    <w:p w14:paraId="27A70096" w14:textId="4CCE43C6" w:rsidR="002C1015" w:rsidRPr="002E1F2F" w:rsidRDefault="002C1015" w:rsidP="0086177D">
      <w:pPr>
        <w:rPr>
          <w:rFonts w:ascii="Times" w:hAnsi="Times"/>
          <w:sz w:val="16"/>
          <w:szCs w:val="16"/>
        </w:rPr>
      </w:pPr>
    </w:p>
    <w:p w14:paraId="39F3524E" w14:textId="77777777" w:rsidR="00783EF6" w:rsidRPr="00E71D8D" w:rsidRDefault="00783EF6" w:rsidP="00FC4EBF">
      <w:pPr>
        <w:pStyle w:val="Text"/>
        <w:ind w:firstLine="0"/>
        <w:rPr>
          <w:rStyle w:val="Hyperlink"/>
          <w:color w:val="1155CC"/>
          <w:shd w:val="clear" w:color="auto" w:fill="FFFFFF"/>
        </w:rPr>
        <w:sectPr w:rsidR="00783EF6" w:rsidRPr="00E71D8D">
          <w:type w:val="continuous"/>
          <w:pgSz w:w="12240" w:h="15840" w:code="1"/>
          <w:pgMar w:top="1008" w:right="936" w:bottom="1008" w:left="936" w:header="432" w:footer="432" w:gutter="0"/>
          <w:cols w:num="2" w:space="288"/>
        </w:sectPr>
      </w:pPr>
    </w:p>
    <w:p w14:paraId="39F3529D" w14:textId="41A7DEBE" w:rsidR="00F41468" w:rsidRPr="00FC4EBF" w:rsidRDefault="00F41468" w:rsidP="00FC4EBF">
      <w:pPr>
        <w:pStyle w:val="PARAIndent"/>
        <w:ind w:firstLine="0"/>
        <w:rPr>
          <w:rFonts w:cs="Verdana"/>
          <w:color w:val="000000"/>
        </w:rPr>
        <w:sectPr w:rsidR="00F41468" w:rsidRPr="00FC4EBF">
          <w:headerReference w:type="default" r:id="rId30"/>
          <w:type w:val="continuous"/>
          <w:pgSz w:w="12240" w:h="15840" w:code="1"/>
          <w:pgMar w:top="1008" w:right="936" w:bottom="1008" w:left="936" w:header="432" w:footer="432" w:gutter="0"/>
          <w:cols w:num="2" w:space="288"/>
        </w:sectPr>
      </w:pPr>
    </w:p>
    <w:p w14:paraId="39F3531B" w14:textId="77777777" w:rsidR="00160CE0" w:rsidRDefault="00160CE0">
      <w:pPr>
        <w:pStyle w:val="FigureCaption"/>
        <w:rPr>
          <w:rFonts w:ascii="Times" w:hAnsi="Times"/>
          <w:b/>
          <w:bCs/>
        </w:rPr>
      </w:pPr>
    </w:p>
    <w:p w14:paraId="016C50CC" w14:textId="7F58E5ED" w:rsidR="00AB1BC7" w:rsidRDefault="00AB1BC7">
      <w:pPr>
        <w:pStyle w:val="FigureCaption"/>
        <w:rPr>
          <w:rFonts w:ascii="Times" w:hAnsi="Times"/>
          <w:b/>
          <w:bCs/>
        </w:rPr>
      </w:pPr>
    </w:p>
    <w:p w14:paraId="49C0EB5D" w14:textId="2112DB54" w:rsidR="00AB1BC7" w:rsidRPr="006E071F" w:rsidRDefault="00AB1BC7">
      <w:pPr>
        <w:pStyle w:val="FigureCaption"/>
        <w:rPr>
          <w:rFonts w:ascii="Times" w:hAnsi="Times"/>
          <w:b/>
          <w:bCs/>
        </w:rPr>
      </w:pPr>
    </w:p>
    <w:p w14:paraId="45B06DE7" w14:textId="2539A156" w:rsidR="00AB1BC7" w:rsidRDefault="00AB1BC7">
      <w:pPr>
        <w:rPr>
          <w:rFonts w:ascii="Times" w:hAnsi="Times"/>
          <w:b/>
          <w:bCs/>
          <w:sz w:val="16"/>
          <w:szCs w:val="16"/>
        </w:rPr>
      </w:pPr>
      <w:r>
        <w:rPr>
          <w:rFonts w:ascii="Times" w:hAnsi="Times"/>
          <w:b/>
          <w:bCs/>
        </w:rPr>
        <w:br w:type="page"/>
      </w:r>
    </w:p>
    <w:p w14:paraId="03DCC88C" w14:textId="0F86521D" w:rsidR="00160CE0" w:rsidRPr="00FA797E" w:rsidRDefault="00755658" w:rsidP="00FA797E">
      <w:pPr>
        <w:pStyle w:val="FigureCaption"/>
        <w:rPr>
          <w:rFonts w:ascii="Helvetica" w:hAnsi="Helvetica"/>
        </w:rPr>
      </w:pPr>
      <w:r w:rsidRPr="00FA797E">
        <w:rPr>
          <w:rFonts w:ascii="Helvetica" w:hAnsi="Helvetica"/>
          <w:noProof/>
        </w:rPr>
        <w:lastRenderedPageBreak/>
        <w:drawing>
          <wp:anchor distT="0" distB="0" distL="114300" distR="114300" simplePos="0" relativeHeight="251657216" behindDoc="0" locked="0" layoutInCell="1" allowOverlap="1" wp14:anchorId="39F35334" wp14:editId="0B080A7B">
            <wp:simplePos x="0" y="0"/>
            <wp:positionH relativeFrom="column">
              <wp:posOffset>46990</wp:posOffset>
            </wp:positionH>
            <wp:positionV relativeFrom="paragraph">
              <wp:posOffset>20320</wp:posOffset>
            </wp:positionV>
            <wp:extent cx="1022985" cy="1308100"/>
            <wp:effectExtent l="0" t="0" r="5715" b="635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791" b="9008"/>
                    <a:stretch/>
                  </pic:blipFill>
                  <pic:spPr bwMode="auto">
                    <a:xfrm>
                      <a:off x="0" y="0"/>
                      <a:ext cx="1022985" cy="1308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629">
        <w:rPr>
          <w:rFonts w:ascii="Helvetica" w:hAnsi="Helvetica"/>
        </w:rPr>
        <w:t xml:space="preserve">Alice Loukianova </w:t>
      </w:r>
      <w:r w:rsidR="0013206C">
        <w:rPr>
          <w:rFonts w:ascii="Helvetica" w:hAnsi="Helvetica"/>
        </w:rPr>
        <w:t xml:space="preserve">was born on October 23, 1998 in Teaneck, NJ.  </w:t>
      </w:r>
      <w:r w:rsidR="00454629">
        <w:rPr>
          <w:rFonts w:ascii="Helvetica" w:hAnsi="Helvetica"/>
        </w:rPr>
        <w:t xml:space="preserve">Alice Loukianova is </w:t>
      </w:r>
      <w:r w:rsidR="0013206C">
        <w:rPr>
          <w:rFonts w:ascii="Helvetica" w:hAnsi="Helvetica"/>
        </w:rPr>
        <w:t xml:space="preserve">currently </w:t>
      </w:r>
      <w:r w:rsidR="00454629">
        <w:rPr>
          <w:rFonts w:ascii="Helvetica" w:hAnsi="Helvetica"/>
        </w:rPr>
        <w:t>an undergraduate student</w:t>
      </w:r>
      <w:r w:rsidR="00176380" w:rsidRPr="00176380">
        <w:rPr>
          <w:rFonts w:ascii="Helvetica" w:hAnsi="Helvetica"/>
        </w:rPr>
        <w:t xml:space="preserve"> at Northeastern University (NEU)</w:t>
      </w:r>
      <w:r w:rsidR="00454629">
        <w:rPr>
          <w:rFonts w:ascii="Helvetica" w:hAnsi="Helvetica"/>
        </w:rPr>
        <w:t xml:space="preserve"> set to receive a </w:t>
      </w:r>
      <w:r w:rsidR="00454629" w:rsidRPr="00454629">
        <w:rPr>
          <w:rFonts w:ascii="Helvetica" w:hAnsi="Helvetica"/>
        </w:rPr>
        <w:t xml:space="preserve">B.S. in </w:t>
      </w:r>
      <w:r w:rsidR="0013206C">
        <w:rPr>
          <w:rFonts w:ascii="Helvetica" w:hAnsi="Helvetica"/>
        </w:rPr>
        <w:t>m</w:t>
      </w:r>
      <w:r w:rsidR="00454629" w:rsidRPr="00454629">
        <w:rPr>
          <w:rFonts w:ascii="Helvetica" w:hAnsi="Helvetica"/>
        </w:rPr>
        <w:t xml:space="preserve">echanical </w:t>
      </w:r>
      <w:r w:rsidR="0013206C">
        <w:rPr>
          <w:rFonts w:ascii="Helvetica" w:hAnsi="Helvetica"/>
        </w:rPr>
        <w:t>e</w:t>
      </w:r>
      <w:r w:rsidR="00454629" w:rsidRPr="00454629">
        <w:rPr>
          <w:rFonts w:ascii="Helvetica" w:hAnsi="Helvetica"/>
        </w:rPr>
        <w:t>ngineering</w:t>
      </w:r>
      <w:r w:rsidR="00454629">
        <w:rPr>
          <w:rFonts w:ascii="Helvetica" w:hAnsi="Helvetica"/>
        </w:rPr>
        <w:t xml:space="preserve"> in Spring 2021. </w:t>
      </w:r>
      <w:r w:rsidR="0013206C">
        <w:rPr>
          <w:rFonts w:ascii="Helvetica" w:hAnsi="Helvetica"/>
        </w:rPr>
        <w:t>She ha</w:t>
      </w:r>
      <w:r w:rsidR="001D4575">
        <w:rPr>
          <w:rFonts w:ascii="Helvetica" w:hAnsi="Helvetica"/>
        </w:rPr>
        <w:t xml:space="preserve">s been a </w:t>
      </w:r>
      <w:r w:rsidR="001D4575" w:rsidRPr="001D4575">
        <w:rPr>
          <w:rFonts w:ascii="Helvetica" w:hAnsi="Helvetica"/>
        </w:rPr>
        <w:t xml:space="preserve">research assistant in </w:t>
      </w:r>
      <w:r w:rsidR="001D4575">
        <w:rPr>
          <w:rFonts w:ascii="Helvetica" w:hAnsi="Helvetica"/>
        </w:rPr>
        <w:t xml:space="preserve">the </w:t>
      </w:r>
      <w:r w:rsidR="001D4575" w:rsidRPr="001D4575">
        <w:rPr>
          <w:rFonts w:ascii="Helvetica" w:hAnsi="Helvetica"/>
        </w:rPr>
        <w:t>Lab for Neuromodulation and Neuromuscular Repair</w:t>
      </w:r>
      <w:r w:rsidR="001D4575">
        <w:rPr>
          <w:rFonts w:ascii="Helvetica" w:hAnsi="Helvetica"/>
        </w:rPr>
        <w:t xml:space="preserve"> (2016-2017)</w:t>
      </w:r>
      <w:r w:rsidR="001D4575" w:rsidRPr="001D4575">
        <w:rPr>
          <w:rFonts w:ascii="Helvetica" w:hAnsi="Helvetica"/>
        </w:rPr>
        <w:t xml:space="preserve"> as well as </w:t>
      </w:r>
      <w:r w:rsidR="001D4575">
        <w:rPr>
          <w:rFonts w:ascii="Helvetica" w:hAnsi="Helvetica"/>
        </w:rPr>
        <w:t xml:space="preserve">the </w:t>
      </w:r>
      <w:r w:rsidR="001D4575" w:rsidRPr="001D4575">
        <w:rPr>
          <w:rFonts w:ascii="Helvetica" w:hAnsi="Helvetica"/>
        </w:rPr>
        <w:t>Occupational</w:t>
      </w:r>
      <w:r w:rsidR="001D4575">
        <w:rPr>
          <w:rFonts w:ascii="Helvetica" w:hAnsi="Helvetica"/>
        </w:rPr>
        <w:t xml:space="preserve"> </w:t>
      </w:r>
      <w:r w:rsidR="001D4575" w:rsidRPr="001D4575">
        <w:rPr>
          <w:rFonts w:ascii="Helvetica" w:hAnsi="Helvetica"/>
        </w:rPr>
        <w:t>Biomechanics and Ergonomics Lab</w:t>
      </w:r>
      <w:r w:rsidR="001D4575">
        <w:rPr>
          <w:rFonts w:ascii="Helvetica" w:hAnsi="Helvetica"/>
        </w:rPr>
        <w:t xml:space="preserve"> (2017-2018), a joint </w:t>
      </w:r>
      <w:r w:rsidR="0013206C">
        <w:rPr>
          <w:rFonts w:ascii="Helvetica" w:hAnsi="Helvetica"/>
        </w:rPr>
        <w:t xml:space="preserve">lab </w:t>
      </w:r>
      <w:r w:rsidR="001D4575">
        <w:rPr>
          <w:rFonts w:ascii="Helvetica" w:hAnsi="Helvetica"/>
        </w:rPr>
        <w:t xml:space="preserve">between MIT and NEU. </w:t>
      </w:r>
      <w:r w:rsidR="00A62443">
        <w:rPr>
          <w:rFonts w:ascii="Helvetica" w:hAnsi="Helvetica"/>
        </w:rPr>
        <w:t xml:space="preserve">At NEU she has held many leadership positions serving as Design Lead for a project in </w:t>
      </w:r>
      <w:r w:rsidR="00A62443" w:rsidRPr="00A62443">
        <w:rPr>
          <w:rFonts w:ascii="Helvetica" w:hAnsi="Helvetica"/>
        </w:rPr>
        <w:t xml:space="preserve">Enabling Engineering, </w:t>
      </w:r>
      <w:r w:rsidR="009E3A99">
        <w:rPr>
          <w:rFonts w:ascii="Helvetica" w:hAnsi="Helvetica"/>
        </w:rPr>
        <w:t>P</w:t>
      </w:r>
      <w:r w:rsidR="00A62443">
        <w:rPr>
          <w:rFonts w:ascii="Helvetica" w:hAnsi="Helvetica"/>
        </w:rPr>
        <w:t xml:space="preserve">resident of the </w:t>
      </w:r>
      <w:r w:rsidR="00A62443" w:rsidRPr="00A62443">
        <w:rPr>
          <w:rFonts w:ascii="Helvetica" w:hAnsi="Helvetica"/>
        </w:rPr>
        <w:t xml:space="preserve">Biomedical Engineering Society, </w:t>
      </w:r>
      <w:r w:rsidR="009E3A99">
        <w:rPr>
          <w:rFonts w:ascii="Helvetica" w:hAnsi="Helvetica"/>
        </w:rPr>
        <w:t>L</w:t>
      </w:r>
      <w:r w:rsidR="00A62443">
        <w:rPr>
          <w:rFonts w:ascii="Helvetica" w:hAnsi="Helvetica"/>
        </w:rPr>
        <w:t xml:space="preserve">ab </w:t>
      </w:r>
      <w:r w:rsidR="009E3A99">
        <w:rPr>
          <w:rFonts w:ascii="Helvetica" w:hAnsi="Helvetica"/>
        </w:rPr>
        <w:t>S</w:t>
      </w:r>
      <w:r w:rsidR="00A62443">
        <w:rPr>
          <w:rFonts w:ascii="Helvetica" w:hAnsi="Helvetica"/>
        </w:rPr>
        <w:t xml:space="preserve">afety </w:t>
      </w:r>
      <w:r w:rsidR="009E3A99">
        <w:rPr>
          <w:rFonts w:ascii="Helvetica" w:hAnsi="Helvetica"/>
        </w:rPr>
        <w:t>T</w:t>
      </w:r>
      <w:r w:rsidR="00A62443">
        <w:rPr>
          <w:rFonts w:ascii="Helvetica" w:hAnsi="Helvetica"/>
        </w:rPr>
        <w:t xml:space="preserve">echnician for </w:t>
      </w:r>
      <w:r w:rsidR="00A62443" w:rsidRPr="00A62443">
        <w:rPr>
          <w:rFonts w:ascii="Helvetica" w:hAnsi="Helvetica"/>
        </w:rPr>
        <w:t xml:space="preserve">Aerospace NU, </w:t>
      </w:r>
      <w:r w:rsidR="00313A56">
        <w:rPr>
          <w:rFonts w:ascii="Helvetica" w:hAnsi="Helvetica"/>
        </w:rPr>
        <w:t xml:space="preserve">VP for Advocacy for the Resident Student Association, </w:t>
      </w:r>
      <w:r w:rsidR="009E3A99">
        <w:rPr>
          <w:rFonts w:ascii="Helvetica" w:hAnsi="Helvetica"/>
        </w:rPr>
        <w:t xml:space="preserve">Outreach Coordinator for Academic Enrichment for </w:t>
      </w:r>
      <w:r w:rsidR="00A62443" w:rsidRPr="00A62443">
        <w:rPr>
          <w:rFonts w:ascii="Helvetica" w:hAnsi="Helvetica"/>
        </w:rPr>
        <w:t>Student Government</w:t>
      </w:r>
      <w:r w:rsidR="009E3A99">
        <w:rPr>
          <w:rFonts w:ascii="Helvetica" w:hAnsi="Helvetica"/>
        </w:rPr>
        <w:t>, Leadership Associate for the Center for Student Involvement, and Service Learning Mentor for the GE1501/1502 classes. This year her leadership positions include being the Build Studio Hardware Engineer in the Generate Product Development Studio at NEU, as well as being VP for Recognition in NEU’s National Residence Hall Honorary chapter. She has also completed two co-ops at Nova Biomedical (201</w:t>
      </w:r>
      <w:r w:rsidR="007B7356">
        <w:rPr>
          <w:rFonts w:ascii="Helvetica" w:hAnsi="Helvetica"/>
        </w:rPr>
        <w:t xml:space="preserve">8) and at Desktop Metal (2019), she currently works </w:t>
      </w:r>
      <w:r w:rsidR="00EF3CB9">
        <w:rPr>
          <w:rFonts w:ascii="Helvetica" w:hAnsi="Helvetica"/>
        </w:rPr>
        <w:t>as a</w:t>
      </w:r>
      <w:r w:rsidR="007B7356">
        <w:rPr>
          <w:rFonts w:ascii="Helvetica" w:hAnsi="Helvetica"/>
        </w:rPr>
        <w:t xml:space="preserve"> </w:t>
      </w:r>
      <w:r w:rsidR="00EF3CB9" w:rsidRPr="00EF3CB9">
        <w:rPr>
          <w:rFonts w:ascii="Helvetica" w:hAnsi="Helvetica"/>
        </w:rPr>
        <w:t>Machine Shop Assistant</w:t>
      </w:r>
      <w:r w:rsidR="00EF3CB9">
        <w:rPr>
          <w:rFonts w:ascii="Helvetica" w:hAnsi="Helvetica"/>
        </w:rPr>
        <w:t xml:space="preserve"> in the </w:t>
      </w:r>
      <w:r w:rsidR="00EF3CB9" w:rsidRPr="00EF3CB9">
        <w:rPr>
          <w:rFonts w:ascii="Helvetica" w:hAnsi="Helvetica"/>
        </w:rPr>
        <w:t>Mechanical and Industrial Engineering Machine Shop</w:t>
      </w:r>
      <w:r w:rsidR="00EF3CB9">
        <w:rPr>
          <w:rFonts w:ascii="Helvetica" w:hAnsi="Helvetica"/>
        </w:rPr>
        <w:t xml:space="preserve"> at NEU in Boston, MA. </w:t>
      </w:r>
      <w:r w:rsidR="0013206C">
        <w:rPr>
          <w:rFonts w:ascii="Helvetica" w:hAnsi="Helvetica"/>
        </w:rPr>
        <w:t xml:space="preserve">Ms. </w:t>
      </w:r>
      <w:proofErr w:type="spellStart"/>
      <w:r w:rsidR="0013206C">
        <w:rPr>
          <w:rFonts w:ascii="Helvetica" w:hAnsi="Helvetica"/>
        </w:rPr>
        <w:t>Loukianova</w:t>
      </w:r>
      <w:proofErr w:type="spellEnd"/>
      <w:r w:rsidR="0013206C">
        <w:rPr>
          <w:rFonts w:ascii="Helvetica" w:hAnsi="Helvetica"/>
        </w:rPr>
        <w:t xml:space="preserve"> is a member of </w:t>
      </w:r>
      <w:r w:rsidR="00EF3CB9" w:rsidRPr="00EF3CB9">
        <w:rPr>
          <w:rFonts w:ascii="Helvetica" w:hAnsi="Helvetica"/>
        </w:rPr>
        <w:t xml:space="preserve">The American Society of Mechanical Engineers </w:t>
      </w:r>
      <w:r w:rsidR="00EF3CB9">
        <w:rPr>
          <w:rFonts w:ascii="Helvetica" w:hAnsi="Helvetica"/>
        </w:rPr>
        <w:t xml:space="preserve">(ASME) as </w:t>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t xml:space="preserve">  </w:t>
      </w:r>
      <w:r w:rsidR="00EF3CB9">
        <w:rPr>
          <w:rFonts w:ascii="Helvetica" w:hAnsi="Helvetica"/>
        </w:rPr>
        <w:t xml:space="preserve">well as </w:t>
      </w:r>
      <w:r w:rsidR="00EF3CB9" w:rsidRPr="00EF3CB9">
        <w:rPr>
          <w:rFonts w:ascii="Helvetica" w:hAnsi="Helvetica"/>
        </w:rPr>
        <w:t xml:space="preserve">The Society of Women Engineers </w:t>
      </w:r>
      <w:r w:rsidR="00EF3CB9">
        <w:rPr>
          <w:rFonts w:ascii="Helvetica" w:hAnsi="Helvetica"/>
        </w:rPr>
        <w:t>(</w:t>
      </w:r>
      <w:r w:rsidR="0013206C">
        <w:rPr>
          <w:rFonts w:ascii="Helvetica" w:hAnsi="Helvetica"/>
        </w:rPr>
        <w:t>SWE</w:t>
      </w:r>
      <w:r w:rsidR="00EF3CB9">
        <w:rPr>
          <w:rFonts w:ascii="Helvetica" w:hAnsi="Helvetica"/>
        </w:rPr>
        <w:t>)</w:t>
      </w:r>
      <w:r w:rsidR="0013206C">
        <w:rPr>
          <w:rFonts w:ascii="Helvetica" w:hAnsi="Helvetica"/>
        </w:rPr>
        <w:t>.</w:t>
      </w:r>
      <w:r w:rsidR="00160CE0" w:rsidRPr="00FA797E">
        <w:rPr>
          <w:rFonts w:ascii="Helvetica" w:hAnsi="Helvetica"/>
        </w:rPr>
        <w:t xml:space="preserve"> </w:t>
      </w:r>
    </w:p>
    <w:p w14:paraId="39F35320" w14:textId="77777777" w:rsidR="00CF0657" w:rsidRPr="00FA797E" w:rsidRDefault="00CF0657" w:rsidP="00CD59F0">
      <w:pPr>
        <w:pStyle w:val="FigureCaption"/>
        <w:ind w:firstLine="202"/>
        <w:rPr>
          <w:rFonts w:ascii="Helvetica" w:hAnsi="Helvetica"/>
        </w:rPr>
      </w:pPr>
    </w:p>
    <w:p w14:paraId="36551590" w14:textId="2F08D5DD" w:rsidR="00454629" w:rsidRPr="00CF0657" w:rsidRDefault="00454629" w:rsidP="00F17093">
      <w:pPr>
        <w:pStyle w:val="FigureCaption"/>
        <w:rPr>
          <w:rFonts w:ascii="Helvetica" w:hAnsi="Helvetica"/>
        </w:rPr>
      </w:pPr>
      <w:r w:rsidRPr="00FA797E">
        <w:rPr>
          <w:rFonts w:ascii="Helvetica" w:hAnsi="Helvetica"/>
          <w:noProof/>
        </w:rPr>
        <w:drawing>
          <wp:anchor distT="0" distB="0" distL="114300" distR="114300" simplePos="0" relativeHeight="251657217" behindDoc="0" locked="0" layoutInCell="1" allowOverlap="1" wp14:anchorId="3684E4DC" wp14:editId="43B4A883">
            <wp:simplePos x="0" y="0"/>
            <wp:positionH relativeFrom="column">
              <wp:posOffset>43815</wp:posOffset>
            </wp:positionH>
            <wp:positionV relativeFrom="paragraph">
              <wp:posOffset>9525</wp:posOffset>
            </wp:positionV>
            <wp:extent cx="1195705" cy="1266825"/>
            <wp:effectExtent l="0" t="0" r="4445" b="952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195705" cy="1266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7093" w:rsidRPr="00F17093">
        <w:rPr>
          <w:rFonts w:ascii="Helvetica" w:hAnsi="Helvetica"/>
        </w:rPr>
        <w:t xml:space="preserve">Dylan Dasgupta is </w:t>
      </w:r>
      <w:r w:rsidR="00C5106C">
        <w:rPr>
          <w:rFonts w:ascii="Helvetica" w:hAnsi="Helvetica"/>
        </w:rPr>
        <w:t xml:space="preserve">a </w:t>
      </w:r>
      <w:r w:rsidR="00F17093" w:rsidRPr="00F17093">
        <w:rPr>
          <w:rFonts w:ascii="Helvetica" w:hAnsi="Helvetica"/>
        </w:rPr>
        <w:t xml:space="preserve">student at Northeastern University on track to receive a BS in Industrial Engineering and </w:t>
      </w:r>
      <w:r w:rsidR="00C5106C">
        <w:rPr>
          <w:rFonts w:ascii="Helvetica" w:hAnsi="Helvetica"/>
        </w:rPr>
        <w:t xml:space="preserve">a </w:t>
      </w:r>
      <w:r w:rsidR="00F17093" w:rsidRPr="00F17093">
        <w:rPr>
          <w:rFonts w:ascii="Helvetica" w:hAnsi="Helvetica"/>
        </w:rPr>
        <w:t>minor in Data Science in December of 2020. His past co-ops were at Liberty Mutual Insurance as a Continuous Improvement Analyst (Boston, 2018) and Rue Gilt Groupe as an Advanced Analyst (Boston, 2019). Former leadership positions include Vice President of External Affairs for the Northeastern Interfraternity Council (2018-2019). Some of his past work can be found on GitHub at github.com/ddasgupta4</w:t>
      </w:r>
    </w:p>
    <w:p w14:paraId="5EC6C3A9" w14:textId="77777777" w:rsidR="00EF0ED8" w:rsidRDefault="00EF0ED8" w:rsidP="00EF0ED8">
      <w:pPr>
        <w:pStyle w:val="FigureCaption"/>
        <w:autoSpaceDE w:val="0"/>
        <w:autoSpaceDN w:val="0"/>
        <w:adjustRightInd w:val="0"/>
        <w:spacing w:after="80"/>
        <w:rPr>
          <w:rFonts w:ascii="Helvetica" w:hAnsi="Helvetica"/>
        </w:rPr>
      </w:pPr>
    </w:p>
    <w:p w14:paraId="6F7D82F4" w14:textId="77777777" w:rsidR="00F17093" w:rsidRDefault="00F17093" w:rsidP="00D7371E">
      <w:pPr>
        <w:adjustRightInd w:val="0"/>
        <w:jc w:val="both"/>
        <w:rPr>
          <w:rFonts w:ascii="Helvetica" w:hAnsi="Helvetica"/>
          <w:sz w:val="16"/>
          <w:szCs w:val="16"/>
        </w:rPr>
      </w:pPr>
    </w:p>
    <w:p w14:paraId="038E9650" w14:textId="77777777" w:rsidR="00F17093" w:rsidRDefault="00F17093" w:rsidP="00D7371E">
      <w:pPr>
        <w:adjustRightInd w:val="0"/>
        <w:jc w:val="both"/>
        <w:rPr>
          <w:rFonts w:ascii="Helvetica" w:hAnsi="Helvetica"/>
          <w:sz w:val="16"/>
          <w:szCs w:val="16"/>
        </w:rPr>
      </w:pPr>
    </w:p>
    <w:p w14:paraId="1408770B" w14:textId="77777777" w:rsidR="00F17093" w:rsidRDefault="00F17093" w:rsidP="00D7371E">
      <w:pPr>
        <w:adjustRightInd w:val="0"/>
        <w:jc w:val="both"/>
        <w:rPr>
          <w:rFonts w:ascii="Helvetica" w:hAnsi="Helvetica"/>
          <w:sz w:val="16"/>
          <w:szCs w:val="16"/>
        </w:rPr>
      </w:pPr>
    </w:p>
    <w:p w14:paraId="5778702F" w14:textId="77777777" w:rsidR="00F17093" w:rsidRDefault="00F17093" w:rsidP="00D7371E">
      <w:pPr>
        <w:adjustRightInd w:val="0"/>
        <w:jc w:val="both"/>
        <w:rPr>
          <w:rFonts w:ascii="Helvetica" w:hAnsi="Helvetica"/>
          <w:sz w:val="16"/>
          <w:szCs w:val="16"/>
        </w:rPr>
      </w:pPr>
    </w:p>
    <w:p w14:paraId="0ECC37CF" w14:textId="77777777" w:rsidR="00F17093" w:rsidRDefault="00F17093" w:rsidP="00D7371E">
      <w:pPr>
        <w:adjustRightInd w:val="0"/>
        <w:jc w:val="both"/>
        <w:rPr>
          <w:rFonts w:ascii="Helvetica" w:hAnsi="Helvetica"/>
          <w:sz w:val="16"/>
          <w:szCs w:val="16"/>
        </w:rPr>
      </w:pPr>
    </w:p>
    <w:p w14:paraId="66F0FB7D" w14:textId="77777777" w:rsidR="00F17093" w:rsidRDefault="00F17093" w:rsidP="00D7371E">
      <w:pPr>
        <w:adjustRightInd w:val="0"/>
        <w:jc w:val="both"/>
        <w:rPr>
          <w:rFonts w:ascii="Helvetica" w:hAnsi="Helvetica"/>
          <w:sz w:val="16"/>
          <w:szCs w:val="16"/>
        </w:rPr>
      </w:pPr>
    </w:p>
    <w:p w14:paraId="27A1B7E1" w14:textId="04D610F1" w:rsidR="00F17093" w:rsidRDefault="00816950" w:rsidP="00D7371E">
      <w:pPr>
        <w:adjustRightInd w:val="0"/>
        <w:jc w:val="both"/>
        <w:rPr>
          <w:rFonts w:ascii="Helvetica" w:hAnsi="Helvetica"/>
          <w:sz w:val="16"/>
          <w:szCs w:val="16"/>
        </w:rPr>
      </w:pPr>
      <w:r w:rsidRPr="00D7371E">
        <w:rPr>
          <w:rFonts w:ascii="Helvetica" w:hAnsi="Helvetica"/>
          <w:noProof/>
          <w:sz w:val="16"/>
          <w:szCs w:val="16"/>
        </w:rPr>
        <w:drawing>
          <wp:anchor distT="0" distB="0" distL="114300" distR="114300" simplePos="0" relativeHeight="251657219" behindDoc="0" locked="0" layoutInCell="1" allowOverlap="1" wp14:anchorId="0161A97B" wp14:editId="3A0B68E4">
            <wp:simplePos x="0" y="0"/>
            <wp:positionH relativeFrom="column">
              <wp:posOffset>62230</wp:posOffset>
            </wp:positionH>
            <wp:positionV relativeFrom="paragraph">
              <wp:posOffset>118745</wp:posOffset>
            </wp:positionV>
            <wp:extent cx="1176655" cy="1574165"/>
            <wp:effectExtent l="0" t="0" r="4445" b="6985"/>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76655" cy="157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3D6BE9" w14:textId="6C013188" w:rsidR="00454629" w:rsidRPr="00D7371E" w:rsidRDefault="00EF0ED8" w:rsidP="00D7371E">
      <w:pPr>
        <w:adjustRightInd w:val="0"/>
        <w:jc w:val="both"/>
        <w:rPr>
          <w:rFonts w:ascii="Helvetica" w:hAnsi="Helvetica"/>
          <w:sz w:val="16"/>
          <w:szCs w:val="16"/>
        </w:rPr>
      </w:pPr>
      <w:r w:rsidRPr="00D7371E">
        <w:rPr>
          <w:rFonts w:ascii="Helvetica" w:hAnsi="Helvetica"/>
          <w:sz w:val="16"/>
          <w:szCs w:val="16"/>
        </w:rPr>
        <w:t>Rohan Krishnamurthi is an industrial engineering student at Northeastern University (NEU)</w:t>
      </w:r>
      <w:r w:rsidR="00692C12">
        <w:rPr>
          <w:rFonts w:ascii="Helvetica" w:hAnsi="Helvetica"/>
          <w:sz w:val="16"/>
          <w:szCs w:val="16"/>
        </w:rPr>
        <w:t xml:space="preserve"> in Boston, MA, class of 2022</w:t>
      </w:r>
      <w:r w:rsidRPr="00D7371E">
        <w:rPr>
          <w:rFonts w:ascii="Helvetica" w:hAnsi="Helvetica"/>
          <w:sz w:val="16"/>
          <w:szCs w:val="16"/>
        </w:rPr>
        <w:t xml:space="preserve">, with minors in computational data analytics and Mathematics. Graduate of Saint John’s High </w:t>
      </w:r>
      <w:r w:rsidR="00E37655" w:rsidRPr="00D7371E">
        <w:rPr>
          <w:rFonts w:ascii="Helvetica" w:hAnsi="Helvetica"/>
          <w:sz w:val="16"/>
          <w:szCs w:val="16"/>
        </w:rPr>
        <w:t>School (</w:t>
      </w:r>
      <w:r w:rsidRPr="00D7371E">
        <w:rPr>
          <w:rFonts w:ascii="Helvetica" w:hAnsi="Helvetica"/>
          <w:sz w:val="16"/>
          <w:szCs w:val="16"/>
        </w:rPr>
        <w:t>2014-2018) with honors including AP scholar, National Honors Society, High Honor Roll, and varsity athlete.</w:t>
      </w:r>
      <w:r w:rsidR="00C61AAC">
        <w:rPr>
          <w:rFonts w:ascii="Helvetica" w:hAnsi="Helvetica"/>
          <w:sz w:val="16"/>
          <w:szCs w:val="16"/>
        </w:rPr>
        <w:t xml:space="preserve"> </w:t>
      </w:r>
      <w:r w:rsidRPr="00D7371E">
        <w:rPr>
          <w:rFonts w:ascii="Helvetica" w:hAnsi="Helvetica"/>
          <w:sz w:val="16"/>
          <w:szCs w:val="16"/>
        </w:rPr>
        <w:t xml:space="preserve">Former occupations include a teacher for Kumon of America (2014-2018), quality assurance at BL </w:t>
      </w:r>
      <w:r w:rsidR="00E37655" w:rsidRPr="00D7371E">
        <w:rPr>
          <w:rFonts w:ascii="Helvetica" w:hAnsi="Helvetica"/>
          <w:sz w:val="16"/>
          <w:szCs w:val="16"/>
        </w:rPr>
        <w:t>Healthcare (</w:t>
      </w:r>
      <w:r w:rsidRPr="00D7371E">
        <w:rPr>
          <w:rFonts w:ascii="Helvetica" w:hAnsi="Helvetica"/>
          <w:sz w:val="16"/>
          <w:szCs w:val="16"/>
        </w:rPr>
        <w:t>2018), and a basketball coach for the town of Ashland</w:t>
      </w:r>
      <w:r w:rsidR="312BD26A" w:rsidRPr="00D7371E">
        <w:rPr>
          <w:rFonts w:ascii="Helvetica" w:hAnsi="Helvetica"/>
          <w:sz w:val="16"/>
          <w:szCs w:val="16"/>
        </w:rPr>
        <w:t xml:space="preserve"> </w:t>
      </w:r>
      <w:r w:rsidRPr="00D7371E">
        <w:rPr>
          <w:rFonts w:ascii="Helvetica" w:hAnsi="Helvetica"/>
          <w:sz w:val="16"/>
          <w:szCs w:val="16"/>
        </w:rPr>
        <w:t xml:space="preserve">(2015-2017). </w:t>
      </w:r>
      <w:r w:rsidR="00C61AAC">
        <w:rPr>
          <w:rFonts w:ascii="Helvetica" w:hAnsi="Helvetica"/>
          <w:sz w:val="16"/>
          <w:szCs w:val="16"/>
        </w:rPr>
        <w:t>His r</w:t>
      </w:r>
      <w:r w:rsidRPr="00D7371E">
        <w:rPr>
          <w:rFonts w:ascii="Helvetica" w:hAnsi="Helvetica"/>
          <w:sz w:val="16"/>
          <w:szCs w:val="16"/>
        </w:rPr>
        <w:t xml:space="preserve">ecent projects completed are Optimization of Medical System’s Transportation </w:t>
      </w:r>
      <w:r w:rsidR="00E37655" w:rsidRPr="00D7371E">
        <w:rPr>
          <w:rFonts w:ascii="Helvetica" w:hAnsi="Helvetica"/>
          <w:sz w:val="16"/>
          <w:szCs w:val="16"/>
        </w:rPr>
        <w:t>Methods (</w:t>
      </w:r>
      <w:r w:rsidRPr="00D7371E">
        <w:rPr>
          <w:rFonts w:ascii="Helvetica" w:hAnsi="Helvetica"/>
          <w:sz w:val="16"/>
          <w:szCs w:val="16"/>
        </w:rPr>
        <w:t>2019) and Unique</w:t>
      </w:r>
      <w:r w:rsidR="00E37655" w:rsidRPr="00D7371E">
        <w:rPr>
          <w:rFonts w:ascii="Helvetica" w:hAnsi="Helvetica"/>
          <w:sz w:val="16"/>
          <w:szCs w:val="16"/>
        </w:rPr>
        <w:t>S</w:t>
      </w:r>
      <w:r w:rsidRPr="00D7371E">
        <w:rPr>
          <w:rFonts w:ascii="Helvetica" w:hAnsi="Helvetica"/>
          <w:sz w:val="16"/>
          <w:szCs w:val="16"/>
        </w:rPr>
        <w:t xml:space="preserve">hoes Store and Database </w:t>
      </w:r>
      <w:r w:rsidR="00E37655" w:rsidRPr="00D7371E">
        <w:rPr>
          <w:rFonts w:ascii="Helvetica" w:hAnsi="Helvetica"/>
          <w:sz w:val="16"/>
          <w:szCs w:val="16"/>
        </w:rPr>
        <w:t>Design (</w:t>
      </w:r>
      <w:r w:rsidRPr="00D7371E">
        <w:rPr>
          <w:rFonts w:ascii="Helvetica" w:hAnsi="Helvetica"/>
          <w:sz w:val="16"/>
          <w:szCs w:val="16"/>
        </w:rPr>
        <w:t>2019).</w:t>
      </w:r>
      <w:r w:rsidR="00C61AAC">
        <w:rPr>
          <w:rFonts w:ascii="Helvetica" w:hAnsi="Helvetica"/>
          <w:sz w:val="16"/>
          <w:szCs w:val="16"/>
        </w:rPr>
        <w:t xml:space="preserve"> He plays the guitar at Northeastern and is involved in the Institute of Industrial </w:t>
      </w:r>
      <w:r w:rsidR="00C5106C">
        <w:rPr>
          <w:rFonts w:ascii="Helvetica" w:hAnsi="Helvetica"/>
          <w:sz w:val="16"/>
          <w:szCs w:val="16"/>
        </w:rPr>
        <w:t>Engineers (</w:t>
      </w:r>
      <w:r w:rsidR="00C61AAC">
        <w:rPr>
          <w:rFonts w:ascii="Helvetica" w:hAnsi="Helvetica"/>
          <w:sz w:val="16"/>
          <w:szCs w:val="16"/>
        </w:rPr>
        <w:t xml:space="preserve">IISE), the Actuarial Club, and the South Asian Society of Engineers(SASE). </w:t>
      </w:r>
      <w:r w:rsidR="00692C12">
        <w:rPr>
          <w:rFonts w:ascii="Helvetica" w:hAnsi="Helvetica"/>
          <w:sz w:val="16"/>
          <w:szCs w:val="16"/>
        </w:rPr>
        <w:t xml:space="preserve">He has tutored students at all levels including Calculus, Geometry, and Chemistry throughout high school and basic Mathematics and English to elementary students in London, UK. </w:t>
      </w:r>
    </w:p>
    <w:p w14:paraId="327D73D6" w14:textId="77777777" w:rsidR="001F68B7" w:rsidRDefault="001F68B7" w:rsidP="00EF0ED8">
      <w:pPr>
        <w:pStyle w:val="FigureCaption"/>
        <w:rPr>
          <w:rFonts w:ascii="Helvetica" w:hAnsi="Helvetica"/>
        </w:rPr>
      </w:pPr>
    </w:p>
    <w:p w14:paraId="2DC6F760" w14:textId="00A22B42" w:rsidR="2AFCA6AA" w:rsidRDefault="2AFCA6AA" w:rsidP="375A923D">
      <w:pPr>
        <w:jc w:val="both"/>
      </w:pPr>
      <w:bookmarkStart w:id="0" w:name="_GoBack"/>
      <w:bookmarkEnd w:id="0"/>
    </w:p>
    <w:p w14:paraId="05A68537" w14:textId="77777777" w:rsidR="00EF0ED8" w:rsidRDefault="00EF0ED8" w:rsidP="00CD59F0">
      <w:pPr>
        <w:autoSpaceDE w:val="0"/>
        <w:autoSpaceDN w:val="0"/>
        <w:adjustRightInd w:val="0"/>
        <w:ind w:firstLine="202"/>
        <w:jc w:val="both"/>
        <w:rPr>
          <w:rFonts w:ascii="Helvetica" w:hAnsi="Helvetica" w:cs="Times-Roman"/>
          <w:sz w:val="16"/>
          <w:szCs w:val="16"/>
        </w:rPr>
      </w:pPr>
    </w:p>
    <w:p w14:paraId="4530CC8B" w14:textId="77777777" w:rsidR="001F68B7" w:rsidRDefault="001F68B7" w:rsidP="00CD59F0">
      <w:pPr>
        <w:autoSpaceDE w:val="0"/>
        <w:autoSpaceDN w:val="0"/>
        <w:adjustRightInd w:val="0"/>
        <w:ind w:firstLine="202"/>
        <w:jc w:val="both"/>
        <w:rPr>
          <w:rFonts w:ascii="Helvetica" w:hAnsi="Helvetica" w:cs="Times-Roman"/>
          <w:sz w:val="16"/>
          <w:szCs w:val="16"/>
        </w:rPr>
      </w:pPr>
    </w:p>
    <w:p w14:paraId="21152573" w14:textId="77777777" w:rsidR="001F68B7" w:rsidRDefault="001F68B7" w:rsidP="00CD59F0">
      <w:pPr>
        <w:autoSpaceDE w:val="0"/>
        <w:autoSpaceDN w:val="0"/>
        <w:adjustRightInd w:val="0"/>
        <w:ind w:firstLine="202"/>
        <w:jc w:val="both"/>
        <w:rPr>
          <w:rFonts w:ascii="Helvetica" w:hAnsi="Helvetica" w:cs="Times-Roman"/>
          <w:sz w:val="16"/>
          <w:szCs w:val="16"/>
        </w:rPr>
      </w:pPr>
    </w:p>
    <w:p w14:paraId="3BDB68BF" w14:textId="66770FB3" w:rsidR="001F68B7" w:rsidRPr="00447647" w:rsidRDefault="00454629" w:rsidP="00447647">
      <w:pPr>
        <w:pStyle w:val="FigureCaption"/>
        <w:rPr>
          <w:rFonts w:ascii="Helvetica" w:hAnsi="Helvetica"/>
        </w:rPr>
      </w:pPr>
      <w:r w:rsidRPr="00FA797E">
        <w:rPr>
          <w:rFonts w:ascii="Helvetica" w:hAnsi="Helvetica"/>
          <w:noProof/>
        </w:rPr>
        <w:drawing>
          <wp:anchor distT="0" distB="0" distL="114300" distR="114300" simplePos="0" relativeHeight="251657218" behindDoc="0" locked="0" layoutInCell="1" allowOverlap="1" wp14:anchorId="5F19BF56" wp14:editId="26AFB057">
            <wp:simplePos x="0" y="0"/>
            <wp:positionH relativeFrom="margin">
              <wp:align>left</wp:align>
            </wp:positionH>
            <wp:positionV relativeFrom="paragraph">
              <wp:posOffset>43180</wp:posOffset>
            </wp:positionV>
            <wp:extent cx="1243330" cy="1243330"/>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243330" cy="1243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noProof/>
        </w:rPr>
        <w:t xml:space="preserve">William </w:t>
      </w:r>
      <w:r w:rsidR="007E0952">
        <w:rPr>
          <w:rFonts w:ascii="Helvetica" w:hAnsi="Helvetica"/>
          <w:noProof/>
        </w:rPr>
        <w:t xml:space="preserve">R. </w:t>
      </w:r>
      <w:r>
        <w:rPr>
          <w:rFonts w:ascii="Helvetica" w:hAnsi="Helvetica"/>
          <w:noProof/>
        </w:rPr>
        <w:t>Cutler</w:t>
      </w:r>
      <w:r w:rsidRPr="00FA797E">
        <w:rPr>
          <w:rFonts w:ascii="Helvetica" w:hAnsi="Helvetica"/>
        </w:rPr>
        <w:t xml:space="preserve"> </w:t>
      </w:r>
      <w:r w:rsidR="00AD5742">
        <w:rPr>
          <w:rFonts w:ascii="Helvetica" w:hAnsi="Helvetica"/>
        </w:rPr>
        <w:t>is an undergraduate Computer Science/Physics student at Northeastern University</w:t>
      </w:r>
      <w:r w:rsidR="00145576">
        <w:rPr>
          <w:rFonts w:ascii="Helvetica" w:hAnsi="Helvetica"/>
        </w:rPr>
        <w:t xml:space="preserve"> (NEU)</w:t>
      </w:r>
      <w:r w:rsidR="00751763">
        <w:rPr>
          <w:rFonts w:ascii="Helvetica" w:hAnsi="Helvetica"/>
        </w:rPr>
        <w:t xml:space="preserve"> in Boston, MA</w:t>
      </w:r>
      <w:r w:rsidR="00E220E6">
        <w:rPr>
          <w:rFonts w:ascii="Helvetica" w:hAnsi="Helvetica"/>
        </w:rPr>
        <w:t>, Class of 2023</w:t>
      </w:r>
      <w:r w:rsidRPr="00FA797E">
        <w:rPr>
          <w:rFonts w:ascii="Helvetica" w:hAnsi="Helvetica"/>
        </w:rPr>
        <w:t xml:space="preserve">. </w:t>
      </w:r>
      <w:r w:rsidR="00D96814">
        <w:rPr>
          <w:rFonts w:ascii="Helvetica" w:hAnsi="Helvetica"/>
        </w:rPr>
        <w:t xml:space="preserve">He currently works as </w:t>
      </w:r>
      <w:r w:rsidR="00AD45CE">
        <w:rPr>
          <w:rFonts w:ascii="Helvetica" w:hAnsi="Helvetica"/>
        </w:rPr>
        <w:t>a Teaching Assistant for the Khoury Colleges of Computer Science</w:t>
      </w:r>
      <w:r w:rsidR="00751763">
        <w:rPr>
          <w:rFonts w:ascii="Helvetica" w:hAnsi="Helvetica"/>
        </w:rPr>
        <w:t xml:space="preserve"> at NEU</w:t>
      </w:r>
      <w:r w:rsidR="00AD45CE">
        <w:rPr>
          <w:rFonts w:ascii="Helvetica" w:hAnsi="Helvetica"/>
        </w:rPr>
        <w:t>, assisting with th</w:t>
      </w:r>
      <w:r w:rsidR="00430E6D">
        <w:rPr>
          <w:rFonts w:ascii="Helvetica" w:hAnsi="Helvetica"/>
        </w:rPr>
        <w:t>e</w:t>
      </w:r>
      <w:r w:rsidR="00AD45CE">
        <w:rPr>
          <w:rFonts w:ascii="Helvetica" w:hAnsi="Helvetica"/>
        </w:rPr>
        <w:t xml:space="preserve"> Fundamentals of Computer Science course</w:t>
      </w:r>
      <w:r w:rsidR="00751763">
        <w:rPr>
          <w:rFonts w:ascii="Helvetica" w:hAnsi="Helvetica"/>
        </w:rPr>
        <w:t xml:space="preserve"> (Jan. 2020)</w:t>
      </w:r>
      <w:r w:rsidR="00AD45CE">
        <w:rPr>
          <w:rFonts w:ascii="Helvetica" w:hAnsi="Helvetica"/>
        </w:rPr>
        <w:t>.</w:t>
      </w:r>
      <w:r w:rsidR="00751763">
        <w:rPr>
          <w:rFonts w:ascii="Helvetica" w:hAnsi="Helvetica"/>
        </w:rPr>
        <w:t xml:space="preserve"> </w:t>
      </w:r>
      <w:r w:rsidR="00430E6D">
        <w:rPr>
          <w:rFonts w:ascii="Helvetica" w:hAnsi="Helvetica"/>
        </w:rPr>
        <w:t>Previous teaching assistant positions include</w:t>
      </w:r>
      <w:r w:rsidR="00BC3557">
        <w:rPr>
          <w:rFonts w:ascii="Helvetica" w:hAnsi="Helvetica"/>
        </w:rPr>
        <w:t xml:space="preserve"> TA for Agoura High School’s advanced physics course (2018-2019)</w:t>
      </w:r>
      <w:r w:rsidR="0081255B">
        <w:rPr>
          <w:rFonts w:ascii="Helvetica" w:hAnsi="Helvetica"/>
        </w:rPr>
        <w:t xml:space="preserve">, and Tutor at the Kumon Math and Reading </w:t>
      </w:r>
      <w:r w:rsidR="00777219">
        <w:rPr>
          <w:rFonts w:ascii="Helvetica" w:hAnsi="Helvetica"/>
        </w:rPr>
        <w:t>C</w:t>
      </w:r>
      <w:r w:rsidR="0081255B">
        <w:rPr>
          <w:rFonts w:ascii="Helvetica" w:hAnsi="Helvetica"/>
        </w:rPr>
        <w:t xml:space="preserve">enter in Agoura Hills, CA (2017 – 2018). </w:t>
      </w:r>
      <w:r w:rsidR="00B12F30">
        <w:rPr>
          <w:rFonts w:ascii="Helvetica" w:hAnsi="Helvetica"/>
        </w:rPr>
        <w:t>He has also worked as a Research Assistant for the Zhang Computational Materials</w:t>
      </w:r>
      <w:r w:rsidR="0057066E">
        <w:rPr>
          <w:rFonts w:ascii="Helvetica" w:hAnsi="Helvetica"/>
        </w:rPr>
        <w:t xml:space="preserve"> </w:t>
      </w:r>
      <w:r w:rsidR="00B835DF">
        <w:rPr>
          <w:rFonts w:ascii="Helvetica" w:hAnsi="Helvetica"/>
        </w:rPr>
        <w:t xml:space="preserve">Science </w:t>
      </w:r>
      <w:r w:rsidR="0057066E">
        <w:rPr>
          <w:rFonts w:ascii="Helvetica" w:hAnsi="Helvetica"/>
        </w:rPr>
        <w:t xml:space="preserve">lab </w:t>
      </w:r>
      <w:r w:rsidR="00577F58">
        <w:rPr>
          <w:rFonts w:ascii="Helvetica" w:hAnsi="Helvetica"/>
        </w:rPr>
        <w:t>in at California State University, Northridge</w:t>
      </w:r>
      <w:r w:rsidR="008567D9">
        <w:rPr>
          <w:rFonts w:ascii="Helvetica" w:hAnsi="Helvetica"/>
        </w:rPr>
        <w:t xml:space="preserve"> in the field of electrocatalysis, studying reactions that occur in hydrogen fuel cells</w:t>
      </w:r>
      <w:r w:rsidR="00B835DF">
        <w:rPr>
          <w:rFonts w:ascii="Helvetica" w:hAnsi="Helvetica"/>
        </w:rPr>
        <w:t>.</w:t>
      </w:r>
      <w:r w:rsidR="00447647">
        <w:rPr>
          <w:rFonts w:ascii="Helvetica" w:hAnsi="Helvetica"/>
        </w:rPr>
        <w:t xml:space="preserve"> </w:t>
      </w:r>
      <w:r w:rsidR="002865C7">
        <w:rPr>
          <w:rFonts w:ascii="Helvetica" w:hAnsi="Helvetica"/>
        </w:rPr>
        <w:t>He has</w:t>
      </w:r>
      <w:r w:rsidR="000A610C">
        <w:rPr>
          <w:rFonts w:ascii="Helvetica" w:hAnsi="Helvetica"/>
        </w:rPr>
        <w:t xml:space="preserve"> held </w:t>
      </w:r>
      <w:r w:rsidR="00D000F3">
        <w:rPr>
          <w:rFonts w:ascii="Helvetica" w:hAnsi="Helvetica"/>
        </w:rPr>
        <w:t>multiple</w:t>
      </w:r>
      <w:r w:rsidR="000A610C">
        <w:rPr>
          <w:rFonts w:ascii="Helvetica" w:hAnsi="Helvetica"/>
        </w:rPr>
        <w:t xml:space="preserve"> leadership positions including President of the Math Honor Society, co-founder and VP of History Honor Society</w:t>
      </w:r>
      <w:r w:rsidR="00745D00">
        <w:rPr>
          <w:rFonts w:ascii="Helvetica" w:hAnsi="Helvetica"/>
        </w:rPr>
        <w:t xml:space="preserve">, and attorney co-captain of Mock Trial team. </w:t>
      </w:r>
      <w:r w:rsidR="007B3B1E">
        <w:rPr>
          <w:rFonts w:ascii="Helvetica" w:hAnsi="Helvetica"/>
        </w:rPr>
        <w:t>Through classes</w:t>
      </w:r>
      <w:r w:rsidR="00243C62">
        <w:rPr>
          <w:rFonts w:ascii="Helvetica" w:hAnsi="Helvetica"/>
        </w:rPr>
        <w:t>, clubs,</w:t>
      </w:r>
      <w:r w:rsidR="007B3B1E">
        <w:rPr>
          <w:rFonts w:ascii="Helvetica" w:hAnsi="Helvetica"/>
        </w:rPr>
        <w:t xml:space="preserve"> and on his own, he has completed many </w:t>
      </w:r>
      <w:r w:rsidR="0060626B">
        <w:rPr>
          <w:rFonts w:ascii="Helvetica" w:hAnsi="Helvetica"/>
        </w:rPr>
        <w:t xml:space="preserve">software </w:t>
      </w:r>
      <w:r w:rsidR="007B3B1E">
        <w:rPr>
          <w:rFonts w:ascii="Helvetica" w:hAnsi="Helvetica"/>
        </w:rPr>
        <w:t>projects, including</w:t>
      </w:r>
      <w:r w:rsidR="00243C62">
        <w:rPr>
          <w:rFonts w:ascii="Helvetica" w:hAnsi="Helvetica"/>
        </w:rPr>
        <w:t xml:space="preserve"> a recreation of the classic game “Centipede”, </w:t>
      </w:r>
      <w:r w:rsidR="0060626B">
        <w:rPr>
          <w:rFonts w:ascii="Helvetica" w:hAnsi="Helvetica"/>
        </w:rPr>
        <w:t>code</w:t>
      </w:r>
      <w:r w:rsidR="00BA7D73">
        <w:rPr>
          <w:rFonts w:ascii="Helvetica" w:hAnsi="Helvetica"/>
        </w:rPr>
        <w:t xml:space="preserve"> to handle wireless data transfer from remote control to robotic vehicle, </w:t>
      </w:r>
      <w:r w:rsidR="0060626B">
        <w:rPr>
          <w:rFonts w:ascii="Helvetica" w:hAnsi="Helvetica"/>
        </w:rPr>
        <w:t>a simulation experiment to study the game theory of the ultimatum game</w:t>
      </w:r>
      <w:r w:rsidR="00AF2B28">
        <w:rPr>
          <w:rFonts w:ascii="Helvetica" w:hAnsi="Helvetica"/>
        </w:rPr>
        <w:t>, and two applications published in the Google Play store</w:t>
      </w:r>
      <w:r w:rsidR="00070DA8">
        <w:rPr>
          <w:rFonts w:ascii="Helvetica" w:hAnsi="Helvetica"/>
        </w:rPr>
        <w:t>:</w:t>
      </w:r>
      <w:r w:rsidR="002E1F2F">
        <w:rPr>
          <w:rFonts w:ascii="Helvetica" w:hAnsi="Helvetica"/>
        </w:rPr>
        <w:t xml:space="preserve"> </w:t>
      </w:r>
      <w:r w:rsidR="00AF2B28">
        <w:rPr>
          <w:rFonts w:ascii="Helvetica" w:hAnsi="Helvetica"/>
        </w:rPr>
        <w:t>a puzzle game and a productivity tracker.</w:t>
      </w:r>
      <w:r w:rsidR="00070DA8">
        <w:rPr>
          <w:rFonts w:ascii="Helvetica" w:hAnsi="Helvetica"/>
        </w:rPr>
        <w:t xml:space="preserve"> He is an avid clarinetist, performing for NEU’s Wind Ensemble and </w:t>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r>
      <w:r w:rsidR="002E1F2F">
        <w:rPr>
          <w:rFonts w:ascii="Helvetica" w:hAnsi="Helvetica"/>
        </w:rPr>
        <w:tab/>
        <w:t xml:space="preserve">  </w:t>
      </w:r>
      <w:r w:rsidR="00070DA8">
        <w:rPr>
          <w:rFonts w:ascii="Helvetica" w:hAnsi="Helvetica"/>
        </w:rPr>
        <w:t>Symphony Orchestra</w:t>
      </w:r>
      <w:r w:rsidR="00480151">
        <w:rPr>
          <w:rFonts w:ascii="Helvetica" w:hAnsi="Helvetica"/>
        </w:rPr>
        <w:t xml:space="preserve">, and also an Eagle Scout. </w:t>
      </w:r>
    </w:p>
    <w:sectPr w:rsidR="001F68B7" w:rsidRPr="00447647" w:rsidSect="005C772D">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67319" w14:textId="77777777" w:rsidR="001F76AB" w:rsidRDefault="001F76AB">
      <w:r>
        <w:separator/>
      </w:r>
    </w:p>
  </w:endnote>
  <w:endnote w:type="continuationSeparator" w:id="0">
    <w:p w14:paraId="137C4AAA" w14:textId="77777777" w:rsidR="001F76AB" w:rsidRDefault="001F76AB">
      <w:r>
        <w:continuationSeparator/>
      </w:r>
    </w:p>
  </w:endnote>
  <w:endnote w:type="continuationNotice" w:id="1">
    <w:p w14:paraId="6BF93301" w14:textId="77777777" w:rsidR="001F76AB" w:rsidRDefault="001F7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roman"/>
    <w:pitch w:val="variable"/>
    <w:sig w:usb0="80000067" w:usb1="02000000" w:usb2="00000000" w:usb3="00000000" w:csb0="0000019F" w:csb1="00000000"/>
  </w:font>
  <w:font w:name="Formata-Regular">
    <w:altName w:val="Calibri"/>
    <w:charset w:val="4D"/>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C9D76" w14:textId="77777777" w:rsidR="001F76AB" w:rsidRDefault="001F76AB"/>
  </w:footnote>
  <w:footnote w:type="continuationSeparator" w:id="0">
    <w:p w14:paraId="7EC6ADF1" w14:textId="77777777" w:rsidR="001F76AB" w:rsidRDefault="001F76AB">
      <w:r>
        <w:continuationSeparator/>
      </w:r>
    </w:p>
  </w:footnote>
  <w:footnote w:type="continuationNotice" w:id="1">
    <w:p w14:paraId="1059A39F" w14:textId="77777777" w:rsidR="001F76AB" w:rsidRDefault="001F76AB"/>
  </w:footnote>
  <w:footnote w:id="2">
    <w:p w14:paraId="6D29F808" w14:textId="112900FF" w:rsidR="358C1169" w:rsidRDefault="358C1169" w:rsidP="358C1169">
      <w:pPr>
        <w:pStyle w:val="FootnoteText"/>
      </w:pPr>
      <w:r w:rsidRPr="358C1169">
        <w:rPr>
          <w:rStyle w:val="FootnoteReference"/>
        </w:rPr>
        <w:footnoteRef/>
      </w:r>
      <w:r>
        <w:t xml:space="preserve"> </w:t>
      </w:r>
      <w:hyperlink r:id="rId1">
        <w:r w:rsidRPr="358C1169">
          <w:rPr>
            <w:rStyle w:val="Hyperlink"/>
          </w:rPr>
          <w:t>https://github.com/visionjo/facerec-bias-bfw</w:t>
        </w:r>
      </w:hyperlink>
    </w:p>
  </w:footnote>
  <w:footnote w:id="3">
    <w:p w14:paraId="28140122" w14:textId="1A8666EF" w:rsidR="20AAFBC0" w:rsidRDefault="20AAFBC0" w:rsidP="20AAFBC0">
      <w:pPr>
        <w:pStyle w:val="FootnoteText"/>
      </w:pPr>
      <w:r w:rsidRPr="20AAFBC0">
        <w:rPr>
          <w:rStyle w:val="FootnoteReference"/>
        </w:rPr>
        <w:footnoteRef/>
      </w:r>
      <w:r>
        <w:t xml:space="preserve"> https://dash.plotly.com/dash-core-components</w:t>
      </w:r>
    </w:p>
  </w:footnote>
  <w:footnote w:id="4">
    <w:p w14:paraId="7E0E1970" w14:textId="53077D1B" w:rsidR="3DAA57B5" w:rsidRDefault="3DAA57B5" w:rsidP="3DAA57B5">
      <w:pPr>
        <w:pStyle w:val="FootnoteText"/>
      </w:pPr>
      <w:r w:rsidRPr="3DAA57B5">
        <w:rPr>
          <w:rStyle w:val="FootnoteReference"/>
        </w:rPr>
        <w:footnoteRef/>
      </w:r>
      <w:r w:rsidR="2472305E">
        <w:t xml:space="preserve"> https://pandas.pydata.org/docs/</w:t>
      </w:r>
    </w:p>
  </w:footnote>
  <w:footnote w:id="5">
    <w:p w14:paraId="091ECA3F" w14:textId="49DE7003" w:rsidR="29BE0F23" w:rsidRPr="009D30B9" w:rsidRDefault="29BE0F23" w:rsidP="29BE0F23">
      <w:pPr>
        <w:pStyle w:val="FootnoteText"/>
        <w:rPr>
          <w:lang w:val="en-US"/>
        </w:rPr>
      </w:pPr>
      <w:r w:rsidRPr="29BE0F23">
        <w:rPr>
          <w:rStyle w:val="FootnoteReference"/>
        </w:rPr>
        <w:footnoteRef/>
      </w:r>
      <w:r>
        <w:t xml:space="preserve"> </w:t>
      </w:r>
      <w:r w:rsidR="009D30B9" w:rsidRPr="00A31E57">
        <w:t>https://dash.plotly.com/da</w:t>
      </w:r>
      <w:r w:rsidR="009D30B9" w:rsidRPr="00A31E57">
        <w:rPr>
          <w:lang w:val="en-US"/>
        </w:rPr>
        <w:t xml:space="preserve">tatable </w:t>
      </w:r>
    </w:p>
  </w:footnote>
  <w:footnote w:id="6">
    <w:p w14:paraId="1B226403" w14:textId="2F2D58F2" w:rsidR="011ADB77" w:rsidRDefault="011ADB77" w:rsidP="011ADB77">
      <w:pPr>
        <w:pStyle w:val="FootnoteText"/>
      </w:pPr>
      <w:r w:rsidRPr="011ADB77">
        <w:rPr>
          <w:rStyle w:val="FootnoteReference"/>
        </w:rPr>
        <w:footnoteRef/>
      </w:r>
      <w:r>
        <w:t xml:space="preserve"> </w:t>
      </w:r>
      <w:r w:rsidRPr="00A31E57">
        <w:t>https://plotly.com/python/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13504798"/>
      <w:docPartObj>
        <w:docPartGallery w:val="Page Numbers (Top of Page)"/>
        <w:docPartUnique/>
      </w:docPartObj>
    </w:sdtPr>
    <w:sdtEndPr>
      <w:rPr>
        <w:rStyle w:val="PageNumber"/>
      </w:rPr>
    </w:sdtEndPr>
    <w:sdtContent>
      <w:p w14:paraId="74D05707" w14:textId="75961F3C" w:rsidR="008809C5" w:rsidRDefault="008809C5" w:rsidP="00FD2F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4D9DA3" w14:textId="77777777" w:rsidR="008809C5" w:rsidRDefault="008809C5" w:rsidP="008809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937411"/>
      <w:docPartObj>
        <w:docPartGallery w:val="Page Numbers (Top of Page)"/>
        <w:docPartUnique/>
      </w:docPartObj>
    </w:sdtPr>
    <w:sdtEndPr>
      <w:rPr>
        <w:rStyle w:val="PageNumber"/>
      </w:rPr>
    </w:sdtEndPr>
    <w:sdtContent>
      <w:p w14:paraId="569383BD" w14:textId="28EC5230" w:rsidR="008809C5" w:rsidRDefault="008809C5" w:rsidP="00FD2F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F35342" w14:textId="3D73CD19" w:rsidR="00EA248D" w:rsidRPr="008809C5" w:rsidRDefault="0059759D" w:rsidP="008809C5">
    <w:pPr>
      <w:pStyle w:val="RH"/>
      <w:tabs>
        <w:tab w:val="clear" w:pos="5679"/>
        <w:tab w:val="left" w:pos="10248"/>
      </w:tabs>
      <w:ind w:right="360"/>
      <w:rPr>
        <w:i/>
        <w:iCs/>
      </w:rPr>
    </w:pPr>
    <w:r>
      <w:rPr>
        <w:i/>
        <w:iCs/>
      </w:rPr>
      <w:t>A Fairness Tool for Bias in FR</w:t>
    </w:r>
    <w:r w:rsidR="00EA248D" w:rsidRPr="008809C5">
      <w:rPr>
        <w:i/>
        <w:iC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35345" w14:textId="7CD672F5" w:rsidR="00F40AFD" w:rsidRPr="00EA248D" w:rsidRDefault="00F40AFD" w:rsidP="006331A5">
    <w:pPr>
      <w:pStyle w:val="RH"/>
      <w:tabs>
        <w:tab w:val="clear" w:pos="5679"/>
        <w:tab w:val="left" w:pos="10248"/>
      </w:tabs>
      <w:ind w:right="0"/>
    </w:pPr>
    <w:r>
      <w:t xml:space="preserve">First Author </w:t>
    </w:r>
    <w:r w:rsidRPr="00C74A0E">
      <w:rPr>
        <w:i/>
      </w:rPr>
      <w:t>et al</w:t>
    </w:r>
    <w:r w:rsidRPr="00C74A0E">
      <w:t>.:</w:t>
    </w:r>
    <w:r>
      <w:t xml:space="preserve"> Title</w:t>
    </w:r>
    <w:r w:rsidR="006331A5">
      <w:tab/>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35C5C58"/>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sz w:val="20"/>
        <w:szCs w:val="20"/>
      </w:rPr>
    </w:lvl>
    <w:lvl w:ilvl="2">
      <w:start w:val="1"/>
      <w:numFmt w:val="decimal"/>
      <w:pStyle w:val="Heading3"/>
      <w:lvlText w:val="%3)"/>
      <w:legacy w:legacy="1" w:legacySpace="144" w:legacyIndent="144"/>
      <w:lvlJc w:val="left"/>
      <w:rPr>
        <w:rFonts w:ascii="Helvetica" w:hAnsi="Helvetica" w:cs="Arial" w:hint="default"/>
        <w:i/>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231C0E"/>
    <w:multiLevelType w:val="hybridMultilevel"/>
    <w:tmpl w:val="E7C4CF0A"/>
    <w:lvl w:ilvl="0" w:tplc="4C42D5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00A94"/>
    <w:multiLevelType w:val="hybridMultilevel"/>
    <w:tmpl w:val="EE24756A"/>
    <w:lvl w:ilvl="0" w:tplc="D18CA07A">
      <w:start w:val="1"/>
      <w:numFmt w:val="upp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18F7025D"/>
    <w:multiLevelType w:val="hybridMultilevel"/>
    <w:tmpl w:val="610EF5E0"/>
    <w:lvl w:ilvl="0" w:tplc="2D02048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C5B8B"/>
    <w:multiLevelType w:val="hybridMultilevel"/>
    <w:tmpl w:val="52283AB4"/>
    <w:lvl w:ilvl="0" w:tplc="0409000F">
      <w:start w:val="1"/>
      <w:numFmt w:val="decimal"/>
      <w:lvlText w:val="%1."/>
      <w:lvlJc w:val="left"/>
      <w:pPr>
        <w:ind w:left="922" w:hanging="360"/>
      </w:pPr>
      <w:rPr>
        <w:rFont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2EF5351B"/>
    <w:multiLevelType w:val="hybridMultilevel"/>
    <w:tmpl w:val="096240B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34CD5D25"/>
    <w:multiLevelType w:val="hybridMultilevel"/>
    <w:tmpl w:val="FFFFFFFF"/>
    <w:lvl w:ilvl="0" w:tplc="60AAAD5E">
      <w:start w:val="1"/>
      <w:numFmt w:val="upperLetter"/>
      <w:lvlText w:val="%1."/>
      <w:lvlJc w:val="left"/>
      <w:pPr>
        <w:ind w:left="720" w:hanging="360"/>
      </w:pPr>
    </w:lvl>
    <w:lvl w:ilvl="1" w:tplc="9A72A850">
      <w:start w:val="1"/>
      <w:numFmt w:val="lowerLetter"/>
      <w:lvlText w:val="%2."/>
      <w:lvlJc w:val="left"/>
      <w:pPr>
        <w:ind w:left="1440" w:hanging="360"/>
      </w:pPr>
    </w:lvl>
    <w:lvl w:ilvl="2" w:tplc="6F4C530E">
      <w:start w:val="1"/>
      <w:numFmt w:val="lowerRoman"/>
      <w:lvlText w:val="%3."/>
      <w:lvlJc w:val="right"/>
      <w:pPr>
        <w:ind w:left="2160" w:hanging="180"/>
      </w:pPr>
    </w:lvl>
    <w:lvl w:ilvl="3" w:tplc="A5A8A154">
      <w:start w:val="1"/>
      <w:numFmt w:val="decimal"/>
      <w:lvlText w:val="%4."/>
      <w:lvlJc w:val="left"/>
      <w:pPr>
        <w:ind w:left="2880" w:hanging="360"/>
      </w:pPr>
    </w:lvl>
    <w:lvl w:ilvl="4" w:tplc="B176A282">
      <w:start w:val="1"/>
      <w:numFmt w:val="lowerLetter"/>
      <w:lvlText w:val="%5."/>
      <w:lvlJc w:val="left"/>
      <w:pPr>
        <w:ind w:left="3600" w:hanging="360"/>
      </w:pPr>
    </w:lvl>
    <w:lvl w:ilvl="5" w:tplc="006ED9A6">
      <w:start w:val="1"/>
      <w:numFmt w:val="lowerRoman"/>
      <w:lvlText w:val="%6."/>
      <w:lvlJc w:val="right"/>
      <w:pPr>
        <w:ind w:left="4320" w:hanging="180"/>
      </w:pPr>
    </w:lvl>
    <w:lvl w:ilvl="6" w:tplc="30B86D84">
      <w:start w:val="1"/>
      <w:numFmt w:val="decimal"/>
      <w:lvlText w:val="%7."/>
      <w:lvlJc w:val="left"/>
      <w:pPr>
        <w:ind w:left="5040" w:hanging="360"/>
      </w:pPr>
    </w:lvl>
    <w:lvl w:ilvl="7" w:tplc="FD287184">
      <w:start w:val="1"/>
      <w:numFmt w:val="lowerLetter"/>
      <w:lvlText w:val="%8."/>
      <w:lvlJc w:val="left"/>
      <w:pPr>
        <w:ind w:left="5760" w:hanging="360"/>
      </w:pPr>
    </w:lvl>
    <w:lvl w:ilvl="8" w:tplc="702A83F8">
      <w:start w:val="1"/>
      <w:numFmt w:val="lowerRoman"/>
      <w:lvlText w:val="%9."/>
      <w:lvlJc w:val="right"/>
      <w:pPr>
        <w:ind w:left="6480" w:hanging="180"/>
      </w:pPr>
    </w:lvl>
  </w:abstractNum>
  <w:abstractNum w:abstractNumId="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abstractNumId w:val="6"/>
  </w:num>
  <w:num w:numId="2">
    <w:abstractNumId w:val="0"/>
  </w:num>
  <w:num w:numId="3">
    <w:abstractNumId w:val="7"/>
  </w:num>
  <w:num w:numId="4">
    <w:abstractNumId w:val="0"/>
    <w:lvlOverride w:ilvl="0">
      <w:startOverride w:val="2"/>
    </w:lvlOverride>
  </w:num>
  <w:num w:numId="5">
    <w:abstractNumId w:val="2"/>
  </w:num>
  <w:num w:numId="6">
    <w:abstractNumId w:val="3"/>
  </w:num>
  <w:num w:numId="7">
    <w:abstractNumId w:val="1"/>
  </w:num>
  <w:num w:numId="8">
    <w:abstractNumId w:val="5"/>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UsLY0NLIwszIzNzJR2l4NTi4sz8PJAC01oAopNbYSwAAAA="/>
  </w:docVars>
  <w:rsids>
    <w:rsidRoot w:val="009F4B45"/>
    <w:rsid w:val="000022CF"/>
    <w:rsid w:val="00003B79"/>
    <w:rsid w:val="00005BED"/>
    <w:rsid w:val="00007B3A"/>
    <w:rsid w:val="00010198"/>
    <w:rsid w:val="00011509"/>
    <w:rsid w:val="00015E24"/>
    <w:rsid w:val="0001737E"/>
    <w:rsid w:val="00024D65"/>
    <w:rsid w:val="000267CC"/>
    <w:rsid w:val="00026C11"/>
    <w:rsid w:val="000308DC"/>
    <w:rsid w:val="000337F5"/>
    <w:rsid w:val="00035348"/>
    <w:rsid w:val="000356EB"/>
    <w:rsid w:val="00036A6B"/>
    <w:rsid w:val="000411E1"/>
    <w:rsid w:val="0004190D"/>
    <w:rsid w:val="0004344C"/>
    <w:rsid w:val="000440F4"/>
    <w:rsid w:val="00047CEC"/>
    <w:rsid w:val="00051289"/>
    <w:rsid w:val="0005601C"/>
    <w:rsid w:val="00056594"/>
    <w:rsid w:val="00057E87"/>
    <w:rsid w:val="00062FF6"/>
    <w:rsid w:val="0006363F"/>
    <w:rsid w:val="00064C0B"/>
    <w:rsid w:val="000650DA"/>
    <w:rsid w:val="0006530E"/>
    <w:rsid w:val="00067427"/>
    <w:rsid w:val="000676B0"/>
    <w:rsid w:val="00067CF1"/>
    <w:rsid w:val="00070DA8"/>
    <w:rsid w:val="00071052"/>
    <w:rsid w:val="000710E4"/>
    <w:rsid w:val="00073EEF"/>
    <w:rsid w:val="00074056"/>
    <w:rsid w:val="000758BD"/>
    <w:rsid w:val="00084047"/>
    <w:rsid w:val="00085F30"/>
    <w:rsid w:val="00086554"/>
    <w:rsid w:val="000926D2"/>
    <w:rsid w:val="000938FC"/>
    <w:rsid w:val="00094B65"/>
    <w:rsid w:val="0009563B"/>
    <w:rsid w:val="000970D0"/>
    <w:rsid w:val="000A0BE6"/>
    <w:rsid w:val="000A159E"/>
    <w:rsid w:val="000A35BB"/>
    <w:rsid w:val="000A3B9E"/>
    <w:rsid w:val="000A3CC6"/>
    <w:rsid w:val="000A5E4E"/>
    <w:rsid w:val="000A610C"/>
    <w:rsid w:val="000A6342"/>
    <w:rsid w:val="000A6EA8"/>
    <w:rsid w:val="000A7B6D"/>
    <w:rsid w:val="000B06E4"/>
    <w:rsid w:val="000B0DF2"/>
    <w:rsid w:val="000B29FE"/>
    <w:rsid w:val="000B5873"/>
    <w:rsid w:val="000B5893"/>
    <w:rsid w:val="000C02ED"/>
    <w:rsid w:val="000C6BDC"/>
    <w:rsid w:val="000C760A"/>
    <w:rsid w:val="000C7CE5"/>
    <w:rsid w:val="000D2726"/>
    <w:rsid w:val="000D2EE1"/>
    <w:rsid w:val="000D5A71"/>
    <w:rsid w:val="000D628D"/>
    <w:rsid w:val="000D6339"/>
    <w:rsid w:val="000D6557"/>
    <w:rsid w:val="000D7BD3"/>
    <w:rsid w:val="000E05A5"/>
    <w:rsid w:val="000E292F"/>
    <w:rsid w:val="000E5811"/>
    <w:rsid w:val="000E6096"/>
    <w:rsid w:val="000E6B23"/>
    <w:rsid w:val="000F2BE0"/>
    <w:rsid w:val="000F35DE"/>
    <w:rsid w:val="000F64B4"/>
    <w:rsid w:val="000F656F"/>
    <w:rsid w:val="001000FC"/>
    <w:rsid w:val="00101C02"/>
    <w:rsid w:val="0010222F"/>
    <w:rsid w:val="0010625C"/>
    <w:rsid w:val="00106937"/>
    <w:rsid w:val="00106DFD"/>
    <w:rsid w:val="00110491"/>
    <w:rsid w:val="00115666"/>
    <w:rsid w:val="00115E91"/>
    <w:rsid w:val="00116AC8"/>
    <w:rsid w:val="00120E97"/>
    <w:rsid w:val="00123133"/>
    <w:rsid w:val="0012574B"/>
    <w:rsid w:val="00126228"/>
    <w:rsid w:val="0012771E"/>
    <w:rsid w:val="0013113C"/>
    <w:rsid w:val="001312F6"/>
    <w:rsid w:val="0013206C"/>
    <w:rsid w:val="00135891"/>
    <w:rsid w:val="0013727A"/>
    <w:rsid w:val="00143CC7"/>
    <w:rsid w:val="00145576"/>
    <w:rsid w:val="001506E5"/>
    <w:rsid w:val="0015214F"/>
    <w:rsid w:val="00154337"/>
    <w:rsid w:val="00154F53"/>
    <w:rsid w:val="00155418"/>
    <w:rsid w:val="00156A57"/>
    <w:rsid w:val="00160225"/>
    <w:rsid w:val="00160CE0"/>
    <w:rsid w:val="00164B39"/>
    <w:rsid w:val="00166CC2"/>
    <w:rsid w:val="00172875"/>
    <w:rsid w:val="001749FD"/>
    <w:rsid w:val="00176380"/>
    <w:rsid w:val="00176999"/>
    <w:rsid w:val="00177502"/>
    <w:rsid w:val="00180A1E"/>
    <w:rsid w:val="00182613"/>
    <w:rsid w:val="00185A83"/>
    <w:rsid w:val="0018664D"/>
    <w:rsid w:val="001867D6"/>
    <w:rsid w:val="001868CB"/>
    <w:rsid w:val="00186F48"/>
    <w:rsid w:val="00187AF0"/>
    <w:rsid w:val="0019126E"/>
    <w:rsid w:val="00191F2D"/>
    <w:rsid w:val="00194018"/>
    <w:rsid w:val="001948F5"/>
    <w:rsid w:val="001A4DE2"/>
    <w:rsid w:val="001A540F"/>
    <w:rsid w:val="001A6053"/>
    <w:rsid w:val="001B3138"/>
    <w:rsid w:val="001B4FEF"/>
    <w:rsid w:val="001B592B"/>
    <w:rsid w:val="001B71CA"/>
    <w:rsid w:val="001C0257"/>
    <w:rsid w:val="001C381C"/>
    <w:rsid w:val="001C3F5F"/>
    <w:rsid w:val="001C49DD"/>
    <w:rsid w:val="001C6D9A"/>
    <w:rsid w:val="001D0E7F"/>
    <w:rsid w:val="001D162E"/>
    <w:rsid w:val="001D39D2"/>
    <w:rsid w:val="001D3CE7"/>
    <w:rsid w:val="001D4575"/>
    <w:rsid w:val="001D4C04"/>
    <w:rsid w:val="001D52BF"/>
    <w:rsid w:val="001D6298"/>
    <w:rsid w:val="001D6318"/>
    <w:rsid w:val="001D67EF"/>
    <w:rsid w:val="001D773B"/>
    <w:rsid w:val="001E0958"/>
    <w:rsid w:val="001E2372"/>
    <w:rsid w:val="001E58C6"/>
    <w:rsid w:val="001E5971"/>
    <w:rsid w:val="001F0A82"/>
    <w:rsid w:val="001F1601"/>
    <w:rsid w:val="001F28CB"/>
    <w:rsid w:val="001F3F86"/>
    <w:rsid w:val="001F4B2B"/>
    <w:rsid w:val="001F68B7"/>
    <w:rsid w:val="001F76AB"/>
    <w:rsid w:val="00201A2B"/>
    <w:rsid w:val="002035F8"/>
    <w:rsid w:val="00204B3E"/>
    <w:rsid w:val="002062C6"/>
    <w:rsid w:val="00206332"/>
    <w:rsid w:val="002073C4"/>
    <w:rsid w:val="0022024D"/>
    <w:rsid w:val="00224C72"/>
    <w:rsid w:val="00227BD4"/>
    <w:rsid w:val="00227BDF"/>
    <w:rsid w:val="002335CC"/>
    <w:rsid w:val="00241033"/>
    <w:rsid w:val="00243C62"/>
    <w:rsid w:val="00246248"/>
    <w:rsid w:val="002469BB"/>
    <w:rsid w:val="00253A7F"/>
    <w:rsid w:val="00253B32"/>
    <w:rsid w:val="00254679"/>
    <w:rsid w:val="002566B4"/>
    <w:rsid w:val="00260A00"/>
    <w:rsid w:val="00263D32"/>
    <w:rsid w:val="002652EF"/>
    <w:rsid w:val="00271B24"/>
    <w:rsid w:val="0027412A"/>
    <w:rsid w:val="00275A08"/>
    <w:rsid w:val="00275B21"/>
    <w:rsid w:val="00276027"/>
    <w:rsid w:val="00281189"/>
    <w:rsid w:val="00283870"/>
    <w:rsid w:val="00283EF5"/>
    <w:rsid w:val="002845F1"/>
    <w:rsid w:val="00284C89"/>
    <w:rsid w:val="00284FD5"/>
    <w:rsid w:val="00285865"/>
    <w:rsid w:val="002865C7"/>
    <w:rsid w:val="00286E8A"/>
    <w:rsid w:val="0028730B"/>
    <w:rsid w:val="00292F2B"/>
    <w:rsid w:val="0029407C"/>
    <w:rsid w:val="0029438C"/>
    <w:rsid w:val="002943E6"/>
    <w:rsid w:val="002947FC"/>
    <w:rsid w:val="00297F14"/>
    <w:rsid w:val="002A0394"/>
    <w:rsid w:val="002A06F6"/>
    <w:rsid w:val="002A0CAB"/>
    <w:rsid w:val="002A2358"/>
    <w:rsid w:val="002A3864"/>
    <w:rsid w:val="002A3C1A"/>
    <w:rsid w:val="002A4351"/>
    <w:rsid w:val="002A5D1B"/>
    <w:rsid w:val="002A668B"/>
    <w:rsid w:val="002A6E50"/>
    <w:rsid w:val="002A7874"/>
    <w:rsid w:val="002B25A3"/>
    <w:rsid w:val="002B2F29"/>
    <w:rsid w:val="002B4382"/>
    <w:rsid w:val="002B6A94"/>
    <w:rsid w:val="002B724F"/>
    <w:rsid w:val="002B7F41"/>
    <w:rsid w:val="002C03D2"/>
    <w:rsid w:val="002C0F0E"/>
    <w:rsid w:val="002C1015"/>
    <w:rsid w:val="002C4AFE"/>
    <w:rsid w:val="002C59AD"/>
    <w:rsid w:val="002C5EE3"/>
    <w:rsid w:val="002C607D"/>
    <w:rsid w:val="002D178A"/>
    <w:rsid w:val="002D1BD4"/>
    <w:rsid w:val="002D3433"/>
    <w:rsid w:val="002D4D15"/>
    <w:rsid w:val="002D5330"/>
    <w:rsid w:val="002D5D43"/>
    <w:rsid w:val="002D6FD3"/>
    <w:rsid w:val="002E1CFD"/>
    <w:rsid w:val="002E1D86"/>
    <w:rsid w:val="002E1F2F"/>
    <w:rsid w:val="002E20A5"/>
    <w:rsid w:val="002E2644"/>
    <w:rsid w:val="002E29FB"/>
    <w:rsid w:val="002E3380"/>
    <w:rsid w:val="002E41DF"/>
    <w:rsid w:val="002E4C23"/>
    <w:rsid w:val="002E4FC8"/>
    <w:rsid w:val="002E602E"/>
    <w:rsid w:val="002E758C"/>
    <w:rsid w:val="002F3A70"/>
    <w:rsid w:val="002F651C"/>
    <w:rsid w:val="002F674B"/>
    <w:rsid w:val="002F6908"/>
    <w:rsid w:val="002F722C"/>
    <w:rsid w:val="002F7DBC"/>
    <w:rsid w:val="003002EE"/>
    <w:rsid w:val="00300BCB"/>
    <w:rsid w:val="00300CB3"/>
    <w:rsid w:val="00301687"/>
    <w:rsid w:val="003045D3"/>
    <w:rsid w:val="00304B85"/>
    <w:rsid w:val="00304DAA"/>
    <w:rsid w:val="003059C5"/>
    <w:rsid w:val="00305D5A"/>
    <w:rsid w:val="00306F4A"/>
    <w:rsid w:val="00307733"/>
    <w:rsid w:val="00311FD1"/>
    <w:rsid w:val="00313A56"/>
    <w:rsid w:val="00314755"/>
    <w:rsid w:val="00315E76"/>
    <w:rsid w:val="0031662F"/>
    <w:rsid w:val="003205BC"/>
    <w:rsid w:val="003206AD"/>
    <w:rsid w:val="0032107E"/>
    <w:rsid w:val="003210B1"/>
    <w:rsid w:val="00322FD5"/>
    <w:rsid w:val="0032486B"/>
    <w:rsid w:val="003254CC"/>
    <w:rsid w:val="00326B25"/>
    <w:rsid w:val="00336ECE"/>
    <w:rsid w:val="003371C9"/>
    <w:rsid w:val="0033792E"/>
    <w:rsid w:val="003400EF"/>
    <w:rsid w:val="00340A2F"/>
    <w:rsid w:val="00340D43"/>
    <w:rsid w:val="0034358C"/>
    <w:rsid w:val="00346CA3"/>
    <w:rsid w:val="00350CF3"/>
    <w:rsid w:val="003513CC"/>
    <w:rsid w:val="00354E25"/>
    <w:rsid w:val="0035539B"/>
    <w:rsid w:val="0035607A"/>
    <w:rsid w:val="003573FC"/>
    <w:rsid w:val="003578D4"/>
    <w:rsid w:val="00361747"/>
    <w:rsid w:val="00362BAB"/>
    <w:rsid w:val="00363636"/>
    <w:rsid w:val="00363BF5"/>
    <w:rsid w:val="00365F29"/>
    <w:rsid w:val="00365FA7"/>
    <w:rsid w:val="00367AAC"/>
    <w:rsid w:val="00371D19"/>
    <w:rsid w:val="00371DD9"/>
    <w:rsid w:val="00372BFF"/>
    <w:rsid w:val="00374012"/>
    <w:rsid w:val="003754A0"/>
    <w:rsid w:val="0037587C"/>
    <w:rsid w:val="00376AF5"/>
    <w:rsid w:val="00381A43"/>
    <w:rsid w:val="00382819"/>
    <w:rsid w:val="00383D6F"/>
    <w:rsid w:val="00383E93"/>
    <w:rsid w:val="003851D9"/>
    <w:rsid w:val="003858E6"/>
    <w:rsid w:val="003869B8"/>
    <w:rsid w:val="00392248"/>
    <w:rsid w:val="00392ED8"/>
    <w:rsid w:val="00396161"/>
    <w:rsid w:val="00397B97"/>
    <w:rsid w:val="003A0262"/>
    <w:rsid w:val="003A0951"/>
    <w:rsid w:val="003A1701"/>
    <w:rsid w:val="003A228A"/>
    <w:rsid w:val="003A419D"/>
    <w:rsid w:val="003A4F4B"/>
    <w:rsid w:val="003A6094"/>
    <w:rsid w:val="003A71F6"/>
    <w:rsid w:val="003A727F"/>
    <w:rsid w:val="003A771E"/>
    <w:rsid w:val="003A785F"/>
    <w:rsid w:val="003B0D8B"/>
    <w:rsid w:val="003B1468"/>
    <w:rsid w:val="003B29AB"/>
    <w:rsid w:val="003B2C3F"/>
    <w:rsid w:val="003B461E"/>
    <w:rsid w:val="003B4A1E"/>
    <w:rsid w:val="003B6B69"/>
    <w:rsid w:val="003B6CA1"/>
    <w:rsid w:val="003C06E5"/>
    <w:rsid w:val="003C3E54"/>
    <w:rsid w:val="003C4625"/>
    <w:rsid w:val="003C47F7"/>
    <w:rsid w:val="003C5D6F"/>
    <w:rsid w:val="003C6E86"/>
    <w:rsid w:val="003D0BED"/>
    <w:rsid w:val="003D0EDB"/>
    <w:rsid w:val="003D1530"/>
    <w:rsid w:val="003D367C"/>
    <w:rsid w:val="003D36BA"/>
    <w:rsid w:val="003D3BDB"/>
    <w:rsid w:val="003D3C29"/>
    <w:rsid w:val="003D4D90"/>
    <w:rsid w:val="003D5616"/>
    <w:rsid w:val="003D6FB8"/>
    <w:rsid w:val="003D7929"/>
    <w:rsid w:val="003E1841"/>
    <w:rsid w:val="003E1B70"/>
    <w:rsid w:val="003E20F4"/>
    <w:rsid w:val="003E39F6"/>
    <w:rsid w:val="003E7D6B"/>
    <w:rsid w:val="003F0E61"/>
    <w:rsid w:val="003F1DF5"/>
    <w:rsid w:val="003F7D33"/>
    <w:rsid w:val="00401011"/>
    <w:rsid w:val="00403373"/>
    <w:rsid w:val="0040606A"/>
    <w:rsid w:val="00406AF3"/>
    <w:rsid w:val="004104AD"/>
    <w:rsid w:val="0041222A"/>
    <w:rsid w:val="004130F7"/>
    <w:rsid w:val="0041420A"/>
    <w:rsid w:val="00414710"/>
    <w:rsid w:val="00414B98"/>
    <w:rsid w:val="004152BC"/>
    <w:rsid w:val="004159BE"/>
    <w:rsid w:val="004172C3"/>
    <w:rsid w:val="0042124A"/>
    <w:rsid w:val="00421B79"/>
    <w:rsid w:val="00424C4F"/>
    <w:rsid w:val="00427560"/>
    <w:rsid w:val="00430E6D"/>
    <w:rsid w:val="00433B8A"/>
    <w:rsid w:val="00437372"/>
    <w:rsid w:val="00441242"/>
    <w:rsid w:val="00441B44"/>
    <w:rsid w:val="00444885"/>
    <w:rsid w:val="00446230"/>
    <w:rsid w:val="004470DC"/>
    <w:rsid w:val="00447647"/>
    <w:rsid w:val="00447E65"/>
    <w:rsid w:val="0045188F"/>
    <w:rsid w:val="00451A68"/>
    <w:rsid w:val="00453680"/>
    <w:rsid w:val="00454629"/>
    <w:rsid w:val="004563AD"/>
    <w:rsid w:val="00456A0A"/>
    <w:rsid w:val="00456C95"/>
    <w:rsid w:val="00460FC1"/>
    <w:rsid w:val="004628FC"/>
    <w:rsid w:val="00463F43"/>
    <w:rsid w:val="0046404A"/>
    <w:rsid w:val="00467A89"/>
    <w:rsid w:val="00467EA5"/>
    <w:rsid w:val="0047234B"/>
    <w:rsid w:val="004725BD"/>
    <w:rsid w:val="00472F9E"/>
    <w:rsid w:val="00477B99"/>
    <w:rsid w:val="00480151"/>
    <w:rsid w:val="00481553"/>
    <w:rsid w:val="004819FA"/>
    <w:rsid w:val="00483107"/>
    <w:rsid w:val="004859B4"/>
    <w:rsid w:val="00485C2B"/>
    <w:rsid w:val="004908E9"/>
    <w:rsid w:val="004928EC"/>
    <w:rsid w:val="00495621"/>
    <w:rsid w:val="00496B9E"/>
    <w:rsid w:val="004A2C88"/>
    <w:rsid w:val="004A3060"/>
    <w:rsid w:val="004A3097"/>
    <w:rsid w:val="004B1E6D"/>
    <w:rsid w:val="004B44D8"/>
    <w:rsid w:val="004B66F8"/>
    <w:rsid w:val="004B68D5"/>
    <w:rsid w:val="004B728D"/>
    <w:rsid w:val="004C0A8D"/>
    <w:rsid w:val="004C2094"/>
    <w:rsid w:val="004C2E36"/>
    <w:rsid w:val="004C60EA"/>
    <w:rsid w:val="004C6D5C"/>
    <w:rsid w:val="004D11D6"/>
    <w:rsid w:val="004D1608"/>
    <w:rsid w:val="004D31F0"/>
    <w:rsid w:val="004D3D2E"/>
    <w:rsid w:val="004D61A8"/>
    <w:rsid w:val="004E0398"/>
    <w:rsid w:val="004E054D"/>
    <w:rsid w:val="004E2E2F"/>
    <w:rsid w:val="004E5222"/>
    <w:rsid w:val="004F2562"/>
    <w:rsid w:val="004F3089"/>
    <w:rsid w:val="00503527"/>
    <w:rsid w:val="0050431D"/>
    <w:rsid w:val="00505283"/>
    <w:rsid w:val="00510805"/>
    <w:rsid w:val="005122D3"/>
    <w:rsid w:val="005161AD"/>
    <w:rsid w:val="00516457"/>
    <w:rsid w:val="005200F9"/>
    <w:rsid w:val="00520CCA"/>
    <w:rsid w:val="00521026"/>
    <w:rsid w:val="0052213B"/>
    <w:rsid w:val="00522766"/>
    <w:rsid w:val="00523248"/>
    <w:rsid w:val="005241F2"/>
    <w:rsid w:val="00525055"/>
    <w:rsid w:val="0053057C"/>
    <w:rsid w:val="00535D70"/>
    <w:rsid w:val="00535DF5"/>
    <w:rsid w:val="0053641B"/>
    <w:rsid w:val="005372AF"/>
    <w:rsid w:val="00537394"/>
    <w:rsid w:val="0054011C"/>
    <w:rsid w:val="00540E80"/>
    <w:rsid w:val="00544814"/>
    <w:rsid w:val="00550200"/>
    <w:rsid w:val="00550A3F"/>
    <w:rsid w:val="00554B21"/>
    <w:rsid w:val="00555812"/>
    <w:rsid w:val="005565F2"/>
    <w:rsid w:val="005568DE"/>
    <w:rsid w:val="005636F2"/>
    <w:rsid w:val="00563ED8"/>
    <w:rsid w:val="00564F0A"/>
    <w:rsid w:val="00565DA8"/>
    <w:rsid w:val="0057066E"/>
    <w:rsid w:val="005706DD"/>
    <w:rsid w:val="00570A2F"/>
    <w:rsid w:val="005737B7"/>
    <w:rsid w:val="00576663"/>
    <w:rsid w:val="00577F58"/>
    <w:rsid w:val="00582E11"/>
    <w:rsid w:val="00583131"/>
    <w:rsid w:val="005833FF"/>
    <w:rsid w:val="00583928"/>
    <w:rsid w:val="0058438B"/>
    <w:rsid w:val="00585E61"/>
    <w:rsid w:val="00586D19"/>
    <w:rsid w:val="0058733F"/>
    <w:rsid w:val="005916DF"/>
    <w:rsid w:val="00593966"/>
    <w:rsid w:val="005948CB"/>
    <w:rsid w:val="0059584D"/>
    <w:rsid w:val="00595AA5"/>
    <w:rsid w:val="0059707B"/>
    <w:rsid w:val="00597231"/>
    <w:rsid w:val="0059750B"/>
    <w:rsid w:val="0059752E"/>
    <w:rsid w:val="0059759D"/>
    <w:rsid w:val="005A1E82"/>
    <w:rsid w:val="005A2B82"/>
    <w:rsid w:val="005A2D88"/>
    <w:rsid w:val="005A3CC3"/>
    <w:rsid w:val="005A4FB7"/>
    <w:rsid w:val="005A5C80"/>
    <w:rsid w:val="005A75CA"/>
    <w:rsid w:val="005A76F2"/>
    <w:rsid w:val="005B3073"/>
    <w:rsid w:val="005B31B4"/>
    <w:rsid w:val="005B5E17"/>
    <w:rsid w:val="005C2D6E"/>
    <w:rsid w:val="005C3D6B"/>
    <w:rsid w:val="005C60ED"/>
    <w:rsid w:val="005C6FF0"/>
    <w:rsid w:val="005C772D"/>
    <w:rsid w:val="005D0612"/>
    <w:rsid w:val="005D272F"/>
    <w:rsid w:val="005D4984"/>
    <w:rsid w:val="005D4C85"/>
    <w:rsid w:val="005D4FCE"/>
    <w:rsid w:val="005D57F5"/>
    <w:rsid w:val="005D6540"/>
    <w:rsid w:val="005D6639"/>
    <w:rsid w:val="005D7572"/>
    <w:rsid w:val="005D7A56"/>
    <w:rsid w:val="005E10E7"/>
    <w:rsid w:val="005E1300"/>
    <w:rsid w:val="005E3B68"/>
    <w:rsid w:val="005E5786"/>
    <w:rsid w:val="005E6764"/>
    <w:rsid w:val="005E7099"/>
    <w:rsid w:val="005F1AAD"/>
    <w:rsid w:val="005F3274"/>
    <w:rsid w:val="005FC620"/>
    <w:rsid w:val="006008C5"/>
    <w:rsid w:val="00602594"/>
    <w:rsid w:val="00604670"/>
    <w:rsid w:val="0060547F"/>
    <w:rsid w:val="0060626B"/>
    <w:rsid w:val="00610517"/>
    <w:rsid w:val="00610ACF"/>
    <w:rsid w:val="006143F0"/>
    <w:rsid w:val="0061548A"/>
    <w:rsid w:val="00620712"/>
    <w:rsid w:val="0062179C"/>
    <w:rsid w:val="00622061"/>
    <w:rsid w:val="006238F1"/>
    <w:rsid w:val="0062786D"/>
    <w:rsid w:val="00627EBE"/>
    <w:rsid w:val="0063075C"/>
    <w:rsid w:val="00632649"/>
    <w:rsid w:val="006331A5"/>
    <w:rsid w:val="0063523A"/>
    <w:rsid w:val="0063532F"/>
    <w:rsid w:val="00636234"/>
    <w:rsid w:val="006375B9"/>
    <w:rsid w:val="00637BF7"/>
    <w:rsid w:val="006400D6"/>
    <w:rsid w:val="006403DF"/>
    <w:rsid w:val="006422F6"/>
    <w:rsid w:val="00643A7B"/>
    <w:rsid w:val="00643E95"/>
    <w:rsid w:val="00645083"/>
    <w:rsid w:val="00647FE3"/>
    <w:rsid w:val="00651C06"/>
    <w:rsid w:val="00651D45"/>
    <w:rsid w:val="00653757"/>
    <w:rsid w:val="00653E0E"/>
    <w:rsid w:val="006548BE"/>
    <w:rsid w:val="00656EED"/>
    <w:rsid w:val="00657F6C"/>
    <w:rsid w:val="0066017C"/>
    <w:rsid w:val="006618A2"/>
    <w:rsid w:val="00661CB3"/>
    <w:rsid w:val="00663C36"/>
    <w:rsid w:val="00666D8C"/>
    <w:rsid w:val="00670966"/>
    <w:rsid w:val="00671061"/>
    <w:rsid w:val="006729F0"/>
    <w:rsid w:val="00672D09"/>
    <w:rsid w:val="00673BE2"/>
    <w:rsid w:val="006828D2"/>
    <w:rsid w:val="006836AE"/>
    <w:rsid w:val="0068589C"/>
    <w:rsid w:val="00686946"/>
    <w:rsid w:val="00686DDE"/>
    <w:rsid w:val="00690CB2"/>
    <w:rsid w:val="00691366"/>
    <w:rsid w:val="0069250A"/>
    <w:rsid w:val="00692C12"/>
    <w:rsid w:val="00693437"/>
    <w:rsid w:val="00693447"/>
    <w:rsid w:val="00693BDE"/>
    <w:rsid w:val="0069591A"/>
    <w:rsid w:val="00697105"/>
    <w:rsid w:val="006A016D"/>
    <w:rsid w:val="006A3136"/>
    <w:rsid w:val="006A433E"/>
    <w:rsid w:val="006A53FB"/>
    <w:rsid w:val="006A5C85"/>
    <w:rsid w:val="006A74B8"/>
    <w:rsid w:val="006A7875"/>
    <w:rsid w:val="006A7B3B"/>
    <w:rsid w:val="006B2EC4"/>
    <w:rsid w:val="006C2A38"/>
    <w:rsid w:val="006C3CC9"/>
    <w:rsid w:val="006C5061"/>
    <w:rsid w:val="006C5A61"/>
    <w:rsid w:val="006C7271"/>
    <w:rsid w:val="006C769E"/>
    <w:rsid w:val="006D2886"/>
    <w:rsid w:val="006D3434"/>
    <w:rsid w:val="006D3F45"/>
    <w:rsid w:val="006E071F"/>
    <w:rsid w:val="006E095A"/>
    <w:rsid w:val="006E2029"/>
    <w:rsid w:val="006E409E"/>
    <w:rsid w:val="006E46B6"/>
    <w:rsid w:val="006E50F8"/>
    <w:rsid w:val="006E6746"/>
    <w:rsid w:val="006F1F65"/>
    <w:rsid w:val="006F2DB5"/>
    <w:rsid w:val="006F75CF"/>
    <w:rsid w:val="00700D83"/>
    <w:rsid w:val="007105FC"/>
    <w:rsid w:val="00710CDF"/>
    <w:rsid w:val="00710CF0"/>
    <w:rsid w:val="0071196E"/>
    <w:rsid w:val="00711EA6"/>
    <w:rsid w:val="007127EF"/>
    <w:rsid w:val="00713DE2"/>
    <w:rsid w:val="007141D9"/>
    <w:rsid w:val="00715199"/>
    <w:rsid w:val="007172DA"/>
    <w:rsid w:val="007177BC"/>
    <w:rsid w:val="00717B34"/>
    <w:rsid w:val="00723976"/>
    <w:rsid w:val="007277A8"/>
    <w:rsid w:val="00730BA2"/>
    <w:rsid w:val="00734E8C"/>
    <w:rsid w:val="007446F4"/>
    <w:rsid w:val="0074551B"/>
    <w:rsid w:val="00745D00"/>
    <w:rsid w:val="00746EB7"/>
    <w:rsid w:val="007514F1"/>
    <w:rsid w:val="00751763"/>
    <w:rsid w:val="007527DA"/>
    <w:rsid w:val="007545A2"/>
    <w:rsid w:val="00755658"/>
    <w:rsid w:val="00756B43"/>
    <w:rsid w:val="00756ED8"/>
    <w:rsid w:val="0076008A"/>
    <w:rsid w:val="007601BC"/>
    <w:rsid w:val="00760761"/>
    <w:rsid w:val="00762FB4"/>
    <w:rsid w:val="00765FD0"/>
    <w:rsid w:val="00766C99"/>
    <w:rsid w:val="00766E5C"/>
    <w:rsid w:val="007679B9"/>
    <w:rsid w:val="00767D2D"/>
    <w:rsid w:val="00770507"/>
    <w:rsid w:val="00771297"/>
    <w:rsid w:val="00772EEF"/>
    <w:rsid w:val="00773BFB"/>
    <w:rsid w:val="00776EE2"/>
    <w:rsid w:val="00777219"/>
    <w:rsid w:val="00780AEF"/>
    <w:rsid w:val="00781A2A"/>
    <w:rsid w:val="007823EB"/>
    <w:rsid w:val="007825E1"/>
    <w:rsid w:val="00782A94"/>
    <w:rsid w:val="00783EF6"/>
    <w:rsid w:val="00784226"/>
    <w:rsid w:val="007851C9"/>
    <w:rsid w:val="00786D83"/>
    <w:rsid w:val="0079219F"/>
    <w:rsid w:val="00792E8A"/>
    <w:rsid w:val="007947A8"/>
    <w:rsid w:val="007979F7"/>
    <w:rsid w:val="007A047E"/>
    <w:rsid w:val="007A0AE3"/>
    <w:rsid w:val="007A15E6"/>
    <w:rsid w:val="007A173C"/>
    <w:rsid w:val="007A32D4"/>
    <w:rsid w:val="007A3C5F"/>
    <w:rsid w:val="007A5893"/>
    <w:rsid w:val="007A64A4"/>
    <w:rsid w:val="007A7F00"/>
    <w:rsid w:val="007B06E7"/>
    <w:rsid w:val="007B17E9"/>
    <w:rsid w:val="007B1E51"/>
    <w:rsid w:val="007B3B1E"/>
    <w:rsid w:val="007B46AA"/>
    <w:rsid w:val="007B6A15"/>
    <w:rsid w:val="007B7356"/>
    <w:rsid w:val="007C025E"/>
    <w:rsid w:val="007C1C63"/>
    <w:rsid w:val="007C1C83"/>
    <w:rsid w:val="007C25B1"/>
    <w:rsid w:val="007D0718"/>
    <w:rsid w:val="007D23CD"/>
    <w:rsid w:val="007D252A"/>
    <w:rsid w:val="007D32C2"/>
    <w:rsid w:val="007D3773"/>
    <w:rsid w:val="007D6016"/>
    <w:rsid w:val="007E0952"/>
    <w:rsid w:val="007E0C79"/>
    <w:rsid w:val="007E21B5"/>
    <w:rsid w:val="007E2503"/>
    <w:rsid w:val="007E2BF4"/>
    <w:rsid w:val="007E5CC3"/>
    <w:rsid w:val="007E6BF6"/>
    <w:rsid w:val="007E705B"/>
    <w:rsid w:val="007E70F0"/>
    <w:rsid w:val="007F0846"/>
    <w:rsid w:val="007F09A0"/>
    <w:rsid w:val="007F330D"/>
    <w:rsid w:val="007F42B7"/>
    <w:rsid w:val="008001FC"/>
    <w:rsid w:val="0080085F"/>
    <w:rsid w:val="00800A8C"/>
    <w:rsid w:val="00801697"/>
    <w:rsid w:val="00802DE9"/>
    <w:rsid w:val="008038FD"/>
    <w:rsid w:val="008052D7"/>
    <w:rsid w:val="00805643"/>
    <w:rsid w:val="00806106"/>
    <w:rsid w:val="00811966"/>
    <w:rsid w:val="0081255B"/>
    <w:rsid w:val="00815840"/>
    <w:rsid w:val="008162B2"/>
    <w:rsid w:val="00816950"/>
    <w:rsid w:val="0081784A"/>
    <w:rsid w:val="00817E59"/>
    <w:rsid w:val="00820CE9"/>
    <w:rsid w:val="00823C3C"/>
    <w:rsid w:val="00823F0C"/>
    <w:rsid w:val="00826301"/>
    <w:rsid w:val="00827859"/>
    <w:rsid w:val="00830581"/>
    <w:rsid w:val="00831693"/>
    <w:rsid w:val="00834EE6"/>
    <w:rsid w:val="00835143"/>
    <w:rsid w:val="00840CD1"/>
    <w:rsid w:val="008418E5"/>
    <w:rsid w:val="00842C06"/>
    <w:rsid w:val="00845F56"/>
    <w:rsid w:val="008461F1"/>
    <w:rsid w:val="00850281"/>
    <w:rsid w:val="008505FE"/>
    <w:rsid w:val="008516CC"/>
    <w:rsid w:val="0085304A"/>
    <w:rsid w:val="00853F1C"/>
    <w:rsid w:val="008560F9"/>
    <w:rsid w:val="008567D9"/>
    <w:rsid w:val="00861106"/>
    <w:rsid w:val="008615AB"/>
    <w:rsid w:val="0086177D"/>
    <w:rsid w:val="00870532"/>
    <w:rsid w:val="00870839"/>
    <w:rsid w:val="00872BFD"/>
    <w:rsid w:val="008735A6"/>
    <w:rsid w:val="00873615"/>
    <w:rsid w:val="00876460"/>
    <w:rsid w:val="008809C5"/>
    <w:rsid w:val="00880AC5"/>
    <w:rsid w:val="00880C17"/>
    <w:rsid w:val="0088234C"/>
    <w:rsid w:val="008865B3"/>
    <w:rsid w:val="00887277"/>
    <w:rsid w:val="008902BC"/>
    <w:rsid w:val="0089148F"/>
    <w:rsid w:val="00891D6B"/>
    <w:rsid w:val="008920EC"/>
    <w:rsid w:val="00892734"/>
    <w:rsid w:val="00892F10"/>
    <w:rsid w:val="00894D30"/>
    <w:rsid w:val="00895C7E"/>
    <w:rsid w:val="008A1423"/>
    <w:rsid w:val="008A23A1"/>
    <w:rsid w:val="008A29D5"/>
    <w:rsid w:val="008A5A63"/>
    <w:rsid w:val="008B1A62"/>
    <w:rsid w:val="008B29FB"/>
    <w:rsid w:val="008B4401"/>
    <w:rsid w:val="008B48E1"/>
    <w:rsid w:val="008B7FC8"/>
    <w:rsid w:val="008C0B4A"/>
    <w:rsid w:val="008C50CB"/>
    <w:rsid w:val="008C5820"/>
    <w:rsid w:val="008D07A0"/>
    <w:rsid w:val="008D127B"/>
    <w:rsid w:val="008D28D3"/>
    <w:rsid w:val="008D34BD"/>
    <w:rsid w:val="008D3A3D"/>
    <w:rsid w:val="008D4220"/>
    <w:rsid w:val="008D4E44"/>
    <w:rsid w:val="008D6173"/>
    <w:rsid w:val="008D775C"/>
    <w:rsid w:val="008E00C9"/>
    <w:rsid w:val="008E1C31"/>
    <w:rsid w:val="008E5295"/>
    <w:rsid w:val="008E55AB"/>
    <w:rsid w:val="008E742F"/>
    <w:rsid w:val="008F0F4D"/>
    <w:rsid w:val="008F1A6E"/>
    <w:rsid w:val="008F1DA8"/>
    <w:rsid w:val="008F3D09"/>
    <w:rsid w:val="008F466E"/>
    <w:rsid w:val="008F7FC1"/>
    <w:rsid w:val="00903D37"/>
    <w:rsid w:val="0090550F"/>
    <w:rsid w:val="00905837"/>
    <w:rsid w:val="009060CF"/>
    <w:rsid w:val="0090763F"/>
    <w:rsid w:val="00907B7B"/>
    <w:rsid w:val="009107C9"/>
    <w:rsid w:val="009136EE"/>
    <w:rsid w:val="009144F3"/>
    <w:rsid w:val="00916480"/>
    <w:rsid w:val="009178D5"/>
    <w:rsid w:val="009179D6"/>
    <w:rsid w:val="00920D0C"/>
    <w:rsid w:val="00925C48"/>
    <w:rsid w:val="00925C95"/>
    <w:rsid w:val="0093226C"/>
    <w:rsid w:val="00932327"/>
    <w:rsid w:val="00933152"/>
    <w:rsid w:val="0093485D"/>
    <w:rsid w:val="00937CD2"/>
    <w:rsid w:val="00941324"/>
    <w:rsid w:val="00946D87"/>
    <w:rsid w:val="00947BE8"/>
    <w:rsid w:val="00953EFE"/>
    <w:rsid w:val="0095479A"/>
    <w:rsid w:val="00956299"/>
    <w:rsid w:val="0095706E"/>
    <w:rsid w:val="00962742"/>
    <w:rsid w:val="009643E9"/>
    <w:rsid w:val="009652DE"/>
    <w:rsid w:val="00965A1D"/>
    <w:rsid w:val="009702F2"/>
    <w:rsid w:val="00970E74"/>
    <w:rsid w:val="009717D6"/>
    <w:rsid w:val="00972A18"/>
    <w:rsid w:val="00974652"/>
    <w:rsid w:val="00974DE0"/>
    <w:rsid w:val="00977E2B"/>
    <w:rsid w:val="00980260"/>
    <w:rsid w:val="009810A1"/>
    <w:rsid w:val="009812DB"/>
    <w:rsid w:val="00982046"/>
    <w:rsid w:val="00985043"/>
    <w:rsid w:val="0098510C"/>
    <w:rsid w:val="00985D46"/>
    <w:rsid w:val="00990815"/>
    <w:rsid w:val="00992CB8"/>
    <w:rsid w:val="009958C0"/>
    <w:rsid w:val="009A2652"/>
    <w:rsid w:val="009B22E5"/>
    <w:rsid w:val="009B4349"/>
    <w:rsid w:val="009B5024"/>
    <w:rsid w:val="009B710D"/>
    <w:rsid w:val="009B794B"/>
    <w:rsid w:val="009C0DE4"/>
    <w:rsid w:val="009D30B9"/>
    <w:rsid w:val="009D4430"/>
    <w:rsid w:val="009D4E17"/>
    <w:rsid w:val="009D56BF"/>
    <w:rsid w:val="009D5843"/>
    <w:rsid w:val="009D6FDE"/>
    <w:rsid w:val="009D7196"/>
    <w:rsid w:val="009E1AEF"/>
    <w:rsid w:val="009E1BF1"/>
    <w:rsid w:val="009E2368"/>
    <w:rsid w:val="009E271B"/>
    <w:rsid w:val="009E2DB8"/>
    <w:rsid w:val="009E3A99"/>
    <w:rsid w:val="009E3EBA"/>
    <w:rsid w:val="009E587D"/>
    <w:rsid w:val="009F0BB8"/>
    <w:rsid w:val="009F1271"/>
    <w:rsid w:val="009F140A"/>
    <w:rsid w:val="009F17D1"/>
    <w:rsid w:val="009F22C9"/>
    <w:rsid w:val="009F2FED"/>
    <w:rsid w:val="009F3175"/>
    <w:rsid w:val="009F4B45"/>
    <w:rsid w:val="00A017E5"/>
    <w:rsid w:val="00A02511"/>
    <w:rsid w:val="00A02944"/>
    <w:rsid w:val="00A02A6F"/>
    <w:rsid w:val="00A04207"/>
    <w:rsid w:val="00A04334"/>
    <w:rsid w:val="00A045D0"/>
    <w:rsid w:val="00A0680B"/>
    <w:rsid w:val="00A06FD0"/>
    <w:rsid w:val="00A121A2"/>
    <w:rsid w:val="00A15621"/>
    <w:rsid w:val="00A15743"/>
    <w:rsid w:val="00A1605C"/>
    <w:rsid w:val="00A165C3"/>
    <w:rsid w:val="00A233B4"/>
    <w:rsid w:val="00A23B60"/>
    <w:rsid w:val="00A2493B"/>
    <w:rsid w:val="00A25929"/>
    <w:rsid w:val="00A27695"/>
    <w:rsid w:val="00A31972"/>
    <w:rsid w:val="00A31E57"/>
    <w:rsid w:val="00A32678"/>
    <w:rsid w:val="00A364C6"/>
    <w:rsid w:val="00A36A6D"/>
    <w:rsid w:val="00A37091"/>
    <w:rsid w:val="00A4236C"/>
    <w:rsid w:val="00A43033"/>
    <w:rsid w:val="00A430D2"/>
    <w:rsid w:val="00A454CB"/>
    <w:rsid w:val="00A5007D"/>
    <w:rsid w:val="00A507A6"/>
    <w:rsid w:val="00A511F0"/>
    <w:rsid w:val="00A53019"/>
    <w:rsid w:val="00A531A5"/>
    <w:rsid w:val="00A557BF"/>
    <w:rsid w:val="00A55BFE"/>
    <w:rsid w:val="00A56F67"/>
    <w:rsid w:val="00A62443"/>
    <w:rsid w:val="00A63235"/>
    <w:rsid w:val="00A63C06"/>
    <w:rsid w:val="00A64468"/>
    <w:rsid w:val="00A65BFB"/>
    <w:rsid w:val="00A67471"/>
    <w:rsid w:val="00A7163E"/>
    <w:rsid w:val="00A717C4"/>
    <w:rsid w:val="00A7493F"/>
    <w:rsid w:val="00A758FF"/>
    <w:rsid w:val="00A83CBC"/>
    <w:rsid w:val="00A84456"/>
    <w:rsid w:val="00A84D08"/>
    <w:rsid w:val="00A84F12"/>
    <w:rsid w:val="00A87EFD"/>
    <w:rsid w:val="00A9169A"/>
    <w:rsid w:val="00A91F8F"/>
    <w:rsid w:val="00A9336D"/>
    <w:rsid w:val="00A93FC0"/>
    <w:rsid w:val="00A962F8"/>
    <w:rsid w:val="00A965BF"/>
    <w:rsid w:val="00A97D3E"/>
    <w:rsid w:val="00AA1B83"/>
    <w:rsid w:val="00AA4F73"/>
    <w:rsid w:val="00AA52DF"/>
    <w:rsid w:val="00AA55D2"/>
    <w:rsid w:val="00AA710A"/>
    <w:rsid w:val="00AB1BC7"/>
    <w:rsid w:val="00AB2F87"/>
    <w:rsid w:val="00AB33CF"/>
    <w:rsid w:val="00AB53FA"/>
    <w:rsid w:val="00AB5F44"/>
    <w:rsid w:val="00AB64D7"/>
    <w:rsid w:val="00AC0A66"/>
    <w:rsid w:val="00AC278A"/>
    <w:rsid w:val="00AD1858"/>
    <w:rsid w:val="00AD45CE"/>
    <w:rsid w:val="00AD5742"/>
    <w:rsid w:val="00AD6E36"/>
    <w:rsid w:val="00AE0517"/>
    <w:rsid w:val="00AE0B38"/>
    <w:rsid w:val="00AE37E1"/>
    <w:rsid w:val="00AE4698"/>
    <w:rsid w:val="00AE4B55"/>
    <w:rsid w:val="00AE5C6E"/>
    <w:rsid w:val="00AF1091"/>
    <w:rsid w:val="00AF2B28"/>
    <w:rsid w:val="00AF6210"/>
    <w:rsid w:val="00B013F4"/>
    <w:rsid w:val="00B01ECA"/>
    <w:rsid w:val="00B02910"/>
    <w:rsid w:val="00B05864"/>
    <w:rsid w:val="00B05AE4"/>
    <w:rsid w:val="00B071E6"/>
    <w:rsid w:val="00B07258"/>
    <w:rsid w:val="00B0752B"/>
    <w:rsid w:val="00B123B0"/>
    <w:rsid w:val="00B126A6"/>
    <w:rsid w:val="00B12C0C"/>
    <w:rsid w:val="00B12F30"/>
    <w:rsid w:val="00B144BF"/>
    <w:rsid w:val="00B15C37"/>
    <w:rsid w:val="00B15FAA"/>
    <w:rsid w:val="00B16219"/>
    <w:rsid w:val="00B16270"/>
    <w:rsid w:val="00B1678C"/>
    <w:rsid w:val="00B22E4D"/>
    <w:rsid w:val="00B24789"/>
    <w:rsid w:val="00B265C1"/>
    <w:rsid w:val="00B268BF"/>
    <w:rsid w:val="00B27635"/>
    <w:rsid w:val="00B27ECF"/>
    <w:rsid w:val="00B3142A"/>
    <w:rsid w:val="00B3494F"/>
    <w:rsid w:val="00B3559C"/>
    <w:rsid w:val="00B40637"/>
    <w:rsid w:val="00B419D3"/>
    <w:rsid w:val="00B42E90"/>
    <w:rsid w:val="00B42EEB"/>
    <w:rsid w:val="00B53FF7"/>
    <w:rsid w:val="00B55154"/>
    <w:rsid w:val="00B558BA"/>
    <w:rsid w:val="00B66678"/>
    <w:rsid w:val="00B66B12"/>
    <w:rsid w:val="00B67305"/>
    <w:rsid w:val="00B67BED"/>
    <w:rsid w:val="00B70098"/>
    <w:rsid w:val="00B722B6"/>
    <w:rsid w:val="00B73284"/>
    <w:rsid w:val="00B76CFF"/>
    <w:rsid w:val="00B7711B"/>
    <w:rsid w:val="00B81013"/>
    <w:rsid w:val="00B82091"/>
    <w:rsid w:val="00B835DF"/>
    <w:rsid w:val="00B83DE7"/>
    <w:rsid w:val="00B86320"/>
    <w:rsid w:val="00B87328"/>
    <w:rsid w:val="00B91F45"/>
    <w:rsid w:val="00B9356A"/>
    <w:rsid w:val="00B935A9"/>
    <w:rsid w:val="00B942F1"/>
    <w:rsid w:val="00B94DD3"/>
    <w:rsid w:val="00B9791C"/>
    <w:rsid w:val="00BA0096"/>
    <w:rsid w:val="00BA2EAF"/>
    <w:rsid w:val="00BA3231"/>
    <w:rsid w:val="00BA61FF"/>
    <w:rsid w:val="00BA7D73"/>
    <w:rsid w:val="00BB2965"/>
    <w:rsid w:val="00BB33B9"/>
    <w:rsid w:val="00BB3B95"/>
    <w:rsid w:val="00BB430B"/>
    <w:rsid w:val="00BB495D"/>
    <w:rsid w:val="00BB54E8"/>
    <w:rsid w:val="00BB6FC0"/>
    <w:rsid w:val="00BB7D40"/>
    <w:rsid w:val="00BC0C05"/>
    <w:rsid w:val="00BC16CD"/>
    <w:rsid w:val="00BC1B4C"/>
    <w:rsid w:val="00BC21AB"/>
    <w:rsid w:val="00BC3557"/>
    <w:rsid w:val="00BC523C"/>
    <w:rsid w:val="00BC5F53"/>
    <w:rsid w:val="00BC6378"/>
    <w:rsid w:val="00BC7E0C"/>
    <w:rsid w:val="00BD2128"/>
    <w:rsid w:val="00BD3569"/>
    <w:rsid w:val="00BD54F1"/>
    <w:rsid w:val="00BD5896"/>
    <w:rsid w:val="00BD6109"/>
    <w:rsid w:val="00BD7F90"/>
    <w:rsid w:val="00BE20BA"/>
    <w:rsid w:val="00BE31AD"/>
    <w:rsid w:val="00BE4564"/>
    <w:rsid w:val="00BE61A2"/>
    <w:rsid w:val="00BE69AF"/>
    <w:rsid w:val="00BE7862"/>
    <w:rsid w:val="00BE7992"/>
    <w:rsid w:val="00BF05E4"/>
    <w:rsid w:val="00BF0EC0"/>
    <w:rsid w:val="00BF1C82"/>
    <w:rsid w:val="00BF1D71"/>
    <w:rsid w:val="00BF4DED"/>
    <w:rsid w:val="00BF4EC2"/>
    <w:rsid w:val="00C0096C"/>
    <w:rsid w:val="00C0393C"/>
    <w:rsid w:val="00C106E9"/>
    <w:rsid w:val="00C113C0"/>
    <w:rsid w:val="00C1243A"/>
    <w:rsid w:val="00C14278"/>
    <w:rsid w:val="00C1431C"/>
    <w:rsid w:val="00C14887"/>
    <w:rsid w:val="00C155AC"/>
    <w:rsid w:val="00C16125"/>
    <w:rsid w:val="00C21249"/>
    <w:rsid w:val="00C21556"/>
    <w:rsid w:val="00C22FD0"/>
    <w:rsid w:val="00C249C5"/>
    <w:rsid w:val="00C26BDC"/>
    <w:rsid w:val="00C277A4"/>
    <w:rsid w:val="00C323C1"/>
    <w:rsid w:val="00C33337"/>
    <w:rsid w:val="00C33EC7"/>
    <w:rsid w:val="00C351E9"/>
    <w:rsid w:val="00C373C3"/>
    <w:rsid w:val="00C414F2"/>
    <w:rsid w:val="00C45539"/>
    <w:rsid w:val="00C50D98"/>
    <w:rsid w:val="00C5106C"/>
    <w:rsid w:val="00C53471"/>
    <w:rsid w:val="00C5424F"/>
    <w:rsid w:val="00C54561"/>
    <w:rsid w:val="00C603F2"/>
    <w:rsid w:val="00C61AAC"/>
    <w:rsid w:val="00C642DF"/>
    <w:rsid w:val="00C65E82"/>
    <w:rsid w:val="00C66381"/>
    <w:rsid w:val="00C702E9"/>
    <w:rsid w:val="00C715F7"/>
    <w:rsid w:val="00C7260E"/>
    <w:rsid w:val="00C74A0E"/>
    <w:rsid w:val="00C75086"/>
    <w:rsid w:val="00C754E4"/>
    <w:rsid w:val="00C76F5D"/>
    <w:rsid w:val="00C8025D"/>
    <w:rsid w:val="00C80F73"/>
    <w:rsid w:val="00C82982"/>
    <w:rsid w:val="00C871C4"/>
    <w:rsid w:val="00C920A2"/>
    <w:rsid w:val="00C93762"/>
    <w:rsid w:val="00C946D8"/>
    <w:rsid w:val="00C948B1"/>
    <w:rsid w:val="00CA4D10"/>
    <w:rsid w:val="00CA4F48"/>
    <w:rsid w:val="00CA6351"/>
    <w:rsid w:val="00CA6DF2"/>
    <w:rsid w:val="00CA7AAC"/>
    <w:rsid w:val="00CA7D1C"/>
    <w:rsid w:val="00CA7DDE"/>
    <w:rsid w:val="00CB1C3F"/>
    <w:rsid w:val="00CB34FC"/>
    <w:rsid w:val="00CB3EB4"/>
    <w:rsid w:val="00CB486A"/>
    <w:rsid w:val="00CB6455"/>
    <w:rsid w:val="00CB7BB1"/>
    <w:rsid w:val="00CC12CA"/>
    <w:rsid w:val="00CC1B12"/>
    <w:rsid w:val="00CC241A"/>
    <w:rsid w:val="00CD00CF"/>
    <w:rsid w:val="00CD1451"/>
    <w:rsid w:val="00CD1727"/>
    <w:rsid w:val="00CD3AD2"/>
    <w:rsid w:val="00CD59F0"/>
    <w:rsid w:val="00CD6A0A"/>
    <w:rsid w:val="00CD7D15"/>
    <w:rsid w:val="00CE1FA8"/>
    <w:rsid w:val="00CE3A93"/>
    <w:rsid w:val="00CE486F"/>
    <w:rsid w:val="00CE7F8B"/>
    <w:rsid w:val="00CF0657"/>
    <w:rsid w:val="00CF15FE"/>
    <w:rsid w:val="00CF225C"/>
    <w:rsid w:val="00CF356A"/>
    <w:rsid w:val="00CF709F"/>
    <w:rsid w:val="00CF7C3D"/>
    <w:rsid w:val="00D000F3"/>
    <w:rsid w:val="00D00D54"/>
    <w:rsid w:val="00D0227C"/>
    <w:rsid w:val="00D022A9"/>
    <w:rsid w:val="00D0351D"/>
    <w:rsid w:val="00D039D7"/>
    <w:rsid w:val="00D0416F"/>
    <w:rsid w:val="00D06103"/>
    <w:rsid w:val="00D10F79"/>
    <w:rsid w:val="00D12FEE"/>
    <w:rsid w:val="00D14A42"/>
    <w:rsid w:val="00D212F6"/>
    <w:rsid w:val="00D31F2B"/>
    <w:rsid w:val="00D3304B"/>
    <w:rsid w:val="00D3392E"/>
    <w:rsid w:val="00D339DA"/>
    <w:rsid w:val="00D361AB"/>
    <w:rsid w:val="00D36220"/>
    <w:rsid w:val="00D36EEE"/>
    <w:rsid w:val="00D41856"/>
    <w:rsid w:val="00D43395"/>
    <w:rsid w:val="00D44A55"/>
    <w:rsid w:val="00D45FE5"/>
    <w:rsid w:val="00D47711"/>
    <w:rsid w:val="00D50B13"/>
    <w:rsid w:val="00D5175D"/>
    <w:rsid w:val="00D56F7E"/>
    <w:rsid w:val="00D57A10"/>
    <w:rsid w:val="00D6471F"/>
    <w:rsid w:val="00D67AAF"/>
    <w:rsid w:val="00D7293E"/>
    <w:rsid w:val="00D7371E"/>
    <w:rsid w:val="00D73E49"/>
    <w:rsid w:val="00D75063"/>
    <w:rsid w:val="00D7787A"/>
    <w:rsid w:val="00D77B24"/>
    <w:rsid w:val="00D77C43"/>
    <w:rsid w:val="00D80546"/>
    <w:rsid w:val="00D857E4"/>
    <w:rsid w:val="00D86E20"/>
    <w:rsid w:val="00D90C9A"/>
    <w:rsid w:val="00D9134B"/>
    <w:rsid w:val="00D91CD9"/>
    <w:rsid w:val="00D92385"/>
    <w:rsid w:val="00D96814"/>
    <w:rsid w:val="00D9756A"/>
    <w:rsid w:val="00DA0A4E"/>
    <w:rsid w:val="00DA12C3"/>
    <w:rsid w:val="00DA4576"/>
    <w:rsid w:val="00DA7FE4"/>
    <w:rsid w:val="00DB13FC"/>
    <w:rsid w:val="00DB29B8"/>
    <w:rsid w:val="00DB4E9A"/>
    <w:rsid w:val="00DB7FEC"/>
    <w:rsid w:val="00DC07E7"/>
    <w:rsid w:val="00DC7C0C"/>
    <w:rsid w:val="00DD1239"/>
    <w:rsid w:val="00DD2559"/>
    <w:rsid w:val="00DD3B13"/>
    <w:rsid w:val="00DD4DA8"/>
    <w:rsid w:val="00DD4F1D"/>
    <w:rsid w:val="00DD6C60"/>
    <w:rsid w:val="00DD6CC4"/>
    <w:rsid w:val="00DE0EFF"/>
    <w:rsid w:val="00DE1897"/>
    <w:rsid w:val="00DE3314"/>
    <w:rsid w:val="00DE4D7F"/>
    <w:rsid w:val="00DE627F"/>
    <w:rsid w:val="00DF4275"/>
    <w:rsid w:val="00DF77C3"/>
    <w:rsid w:val="00E031F6"/>
    <w:rsid w:val="00E04933"/>
    <w:rsid w:val="00E05FAB"/>
    <w:rsid w:val="00E060D4"/>
    <w:rsid w:val="00E11457"/>
    <w:rsid w:val="00E14A34"/>
    <w:rsid w:val="00E16BEE"/>
    <w:rsid w:val="00E220E6"/>
    <w:rsid w:val="00E23800"/>
    <w:rsid w:val="00E24690"/>
    <w:rsid w:val="00E26801"/>
    <w:rsid w:val="00E26AFB"/>
    <w:rsid w:val="00E303ED"/>
    <w:rsid w:val="00E327F7"/>
    <w:rsid w:val="00E37655"/>
    <w:rsid w:val="00E3795D"/>
    <w:rsid w:val="00E45DAA"/>
    <w:rsid w:val="00E505B9"/>
    <w:rsid w:val="00E5221C"/>
    <w:rsid w:val="00E53D9D"/>
    <w:rsid w:val="00E54528"/>
    <w:rsid w:val="00E60627"/>
    <w:rsid w:val="00E60CAB"/>
    <w:rsid w:val="00E628F1"/>
    <w:rsid w:val="00E62A38"/>
    <w:rsid w:val="00E71D8D"/>
    <w:rsid w:val="00E7216E"/>
    <w:rsid w:val="00E7260D"/>
    <w:rsid w:val="00E7369A"/>
    <w:rsid w:val="00E75314"/>
    <w:rsid w:val="00E756C5"/>
    <w:rsid w:val="00E76010"/>
    <w:rsid w:val="00E77029"/>
    <w:rsid w:val="00E77330"/>
    <w:rsid w:val="00E7E479"/>
    <w:rsid w:val="00E80590"/>
    <w:rsid w:val="00E82957"/>
    <w:rsid w:val="00E91E15"/>
    <w:rsid w:val="00E930E6"/>
    <w:rsid w:val="00EA0446"/>
    <w:rsid w:val="00EA05E5"/>
    <w:rsid w:val="00EA1235"/>
    <w:rsid w:val="00EA1364"/>
    <w:rsid w:val="00EA248D"/>
    <w:rsid w:val="00EA3B40"/>
    <w:rsid w:val="00EA62F9"/>
    <w:rsid w:val="00EA6B50"/>
    <w:rsid w:val="00EA7F92"/>
    <w:rsid w:val="00EB0E4F"/>
    <w:rsid w:val="00EB1E86"/>
    <w:rsid w:val="00EB2CD1"/>
    <w:rsid w:val="00EB56C3"/>
    <w:rsid w:val="00EB5887"/>
    <w:rsid w:val="00EB6F5C"/>
    <w:rsid w:val="00EC51C6"/>
    <w:rsid w:val="00ED0336"/>
    <w:rsid w:val="00ED41CC"/>
    <w:rsid w:val="00ED5160"/>
    <w:rsid w:val="00ED55E2"/>
    <w:rsid w:val="00ED6CC8"/>
    <w:rsid w:val="00ED73CD"/>
    <w:rsid w:val="00EE123D"/>
    <w:rsid w:val="00EE153A"/>
    <w:rsid w:val="00EE312F"/>
    <w:rsid w:val="00EE67A0"/>
    <w:rsid w:val="00EED527"/>
    <w:rsid w:val="00EF0ED8"/>
    <w:rsid w:val="00EF1411"/>
    <w:rsid w:val="00EF16A3"/>
    <w:rsid w:val="00EF2F59"/>
    <w:rsid w:val="00EF3060"/>
    <w:rsid w:val="00EF3CB9"/>
    <w:rsid w:val="00EF443A"/>
    <w:rsid w:val="00EF5D63"/>
    <w:rsid w:val="00EF7D6B"/>
    <w:rsid w:val="00F00029"/>
    <w:rsid w:val="00F00AF9"/>
    <w:rsid w:val="00F00B99"/>
    <w:rsid w:val="00F01F06"/>
    <w:rsid w:val="00F025B5"/>
    <w:rsid w:val="00F03FFB"/>
    <w:rsid w:val="00F0421C"/>
    <w:rsid w:val="00F053C5"/>
    <w:rsid w:val="00F10A24"/>
    <w:rsid w:val="00F111D7"/>
    <w:rsid w:val="00F12B7F"/>
    <w:rsid w:val="00F15CB4"/>
    <w:rsid w:val="00F17093"/>
    <w:rsid w:val="00F22E41"/>
    <w:rsid w:val="00F24B5F"/>
    <w:rsid w:val="00F24CE7"/>
    <w:rsid w:val="00F24D39"/>
    <w:rsid w:val="00F25C8A"/>
    <w:rsid w:val="00F30033"/>
    <w:rsid w:val="00F330A5"/>
    <w:rsid w:val="00F34DC3"/>
    <w:rsid w:val="00F3583C"/>
    <w:rsid w:val="00F36FE0"/>
    <w:rsid w:val="00F40AFD"/>
    <w:rsid w:val="00F40EC2"/>
    <w:rsid w:val="00F41384"/>
    <w:rsid w:val="00F41468"/>
    <w:rsid w:val="00F426FA"/>
    <w:rsid w:val="00F43633"/>
    <w:rsid w:val="00F4710B"/>
    <w:rsid w:val="00F50F6B"/>
    <w:rsid w:val="00F51548"/>
    <w:rsid w:val="00F527E9"/>
    <w:rsid w:val="00F54B27"/>
    <w:rsid w:val="00F56F80"/>
    <w:rsid w:val="00F576B2"/>
    <w:rsid w:val="00F62536"/>
    <w:rsid w:val="00F63A40"/>
    <w:rsid w:val="00F63BC8"/>
    <w:rsid w:val="00F66431"/>
    <w:rsid w:val="00F7026C"/>
    <w:rsid w:val="00F70EDD"/>
    <w:rsid w:val="00F712A5"/>
    <w:rsid w:val="00F729D4"/>
    <w:rsid w:val="00F807E4"/>
    <w:rsid w:val="00F8300B"/>
    <w:rsid w:val="00F8523B"/>
    <w:rsid w:val="00F8553A"/>
    <w:rsid w:val="00F86F7E"/>
    <w:rsid w:val="00F87840"/>
    <w:rsid w:val="00F87D6C"/>
    <w:rsid w:val="00F904D9"/>
    <w:rsid w:val="00F908F6"/>
    <w:rsid w:val="00F95FE9"/>
    <w:rsid w:val="00F963F8"/>
    <w:rsid w:val="00F97B2F"/>
    <w:rsid w:val="00FA09C6"/>
    <w:rsid w:val="00FA136A"/>
    <w:rsid w:val="00FA13DA"/>
    <w:rsid w:val="00FA505B"/>
    <w:rsid w:val="00FA50F0"/>
    <w:rsid w:val="00FA7466"/>
    <w:rsid w:val="00FA797E"/>
    <w:rsid w:val="00FA7B98"/>
    <w:rsid w:val="00FB241E"/>
    <w:rsid w:val="00FB27C3"/>
    <w:rsid w:val="00FB2AFB"/>
    <w:rsid w:val="00FB413C"/>
    <w:rsid w:val="00FB421D"/>
    <w:rsid w:val="00FB4B0A"/>
    <w:rsid w:val="00FB4C3D"/>
    <w:rsid w:val="00FB5269"/>
    <w:rsid w:val="00FB5C4A"/>
    <w:rsid w:val="00FB6C01"/>
    <w:rsid w:val="00FC0408"/>
    <w:rsid w:val="00FC092A"/>
    <w:rsid w:val="00FC0F97"/>
    <w:rsid w:val="00FC1CEA"/>
    <w:rsid w:val="00FC2A78"/>
    <w:rsid w:val="00FC3DD3"/>
    <w:rsid w:val="00FC4589"/>
    <w:rsid w:val="00FC4964"/>
    <w:rsid w:val="00FC4C58"/>
    <w:rsid w:val="00FC4EBF"/>
    <w:rsid w:val="00FC505E"/>
    <w:rsid w:val="00FC7A84"/>
    <w:rsid w:val="00FD055B"/>
    <w:rsid w:val="00FD0F0D"/>
    <w:rsid w:val="00FD2F28"/>
    <w:rsid w:val="00FD3839"/>
    <w:rsid w:val="00FD3FC7"/>
    <w:rsid w:val="00FD65B6"/>
    <w:rsid w:val="00FE04C8"/>
    <w:rsid w:val="00FE2F65"/>
    <w:rsid w:val="00FE3248"/>
    <w:rsid w:val="00FE720E"/>
    <w:rsid w:val="00FE7A0B"/>
    <w:rsid w:val="00FF06EA"/>
    <w:rsid w:val="00FF168C"/>
    <w:rsid w:val="00FF22F6"/>
    <w:rsid w:val="00FF3DF8"/>
    <w:rsid w:val="00FF3EDB"/>
    <w:rsid w:val="00FF5AD9"/>
    <w:rsid w:val="00FF6EB3"/>
    <w:rsid w:val="011ADB77"/>
    <w:rsid w:val="01735660"/>
    <w:rsid w:val="01B41E6D"/>
    <w:rsid w:val="0201C376"/>
    <w:rsid w:val="020B2740"/>
    <w:rsid w:val="03693629"/>
    <w:rsid w:val="0370E0E8"/>
    <w:rsid w:val="03F68BDA"/>
    <w:rsid w:val="041B6178"/>
    <w:rsid w:val="0467869F"/>
    <w:rsid w:val="04BE154A"/>
    <w:rsid w:val="04EE669F"/>
    <w:rsid w:val="0551700C"/>
    <w:rsid w:val="062FF846"/>
    <w:rsid w:val="066C2962"/>
    <w:rsid w:val="0697ABF0"/>
    <w:rsid w:val="06B2EC1D"/>
    <w:rsid w:val="06B596B8"/>
    <w:rsid w:val="078588D8"/>
    <w:rsid w:val="07BFD932"/>
    <w:rsid w:val="07D54ACC"/>
    <w:rsid w:val="0873D983"/>
    <w:rsid w:val="08C15ED6"/>
    <w:rsid w:val="08FCE6D4"/>
    <w:rsid w:val="0907D1F8"/>
    <w:rsid w:val="091BFD00"/>
    <w:rsid w:val="0956B86C"/>
    <w:rsid w:val="09CAB623"/>
    <w:rsid w:val="0A216181"/>
    <w:rsid w:val="0A29705C"/>
    <w:rsid w:val="0A3C1F86"/>
    <w:rsid w:val="0A4895A1"/>
    <w:rsid w:val="0A932741"/>
    <w:rsid w:val="0B15FF82"/>
    <w:rsid w:val="0B66DAEB"/>
    <w:rsid w:val="0BD67A67"/>
    <w:rsid w:val="0CA6B362"/>
    <w:rsid w:val="0CD47D05"/>
    <w:rsid w:val="0CE50391"/>
    <w:rsid w:val="0D19337A"/>
    <w:rsid w:val="0D34BE98"/>
    <w:rsid w:val="0E36378E"/>
    <w:rsid w:val="0E4DBEA6"/>
    <w:rsid w:val="0E638AA6"/>
    <w:rsid w:val="0E7EC4EA"/>
    <w:rsid w:val="1019CE5E"/>
    <w:rsid w:val="10722C93"/>
    <w:rsid w:val="1078F3B5"/>
    <w:rsid w:val="10AF5995"/>
    <w:rsid w:val="10E5550E"/>
    <w:rsid w:val="11065300"/>
    <w:rsid w:val="11A39099"/>
    <w:rsid w:val="11C160EB"/>
    <w:rsid w:val="1224EE50"/>
    <w:rsid w:val="12670161"/>
    <w:rsid w:val="12709CB8"/>
    <w:rsid w:val="130DA101"/>
    <w:rsid w:val="13A3A937"/>
    <w:rsid w:val="13F1B484"/>
    <w:rsid w:val="13FA29D5"/>
    <w:rsid w:val="141310E0"/>
    <w:rsid w:val="14530F67"/>
    <w:rsid w:val="14DB36F4"/>
    <w:rsid w:val="15820746"/>
    <w:rsid w:val="1697BF76"/>
    <w:rsid w:val="16E28DCC"/>
    <w:rsid w:val="1723D4A6"/>
    <w:rsid w:val="173261B3"/>
    <w:rsid w:val="17B811B9"/>
    <w:rsid w:val="1888C446"/>
    <w:rsid w:val="18E31B8A"/>
    <w:rsid w:val="1904BF81"/>
    <w:rsid w:val="1A22A635"/>
    <w:rsid w:val="1A27CAB9"/>
    <w:rsid w:val="1AF3F9BE"/>
    <w:rsid w:val="1B058FD8"/>
    <w:rsid w:val="1BA1E624"/>
    <w:rsid w:val="1BA4D3AB"/>
    <w:rsid w:val="1BE515F8"/>
    <w:rsid w:val="1C48922A"/>
    <w:rsid w:val="1CDFC9ED"/>
    <w:rsid w:val="1CED0BCF"/>
    <w:rsid w:val="1D053C14"/>
    <w:rsid w:val="1DC21EA1"/>
    <w:rsid w:val="1DCB8994"/>
    <w:rsid w:val="1E6F132B"/>
    <w:rsid w:val="1E9807CE"/>
    <w:rsid w:val="1F0F2D79"/>
    <w:rsid w:val="1F6099E3"/>
    <w:rsid w:val="1F67CF2A"/>
    <w:rsid w:val="1FFC6815"/>
    <w:rsid w:val="2051CC84"/>
    <w:rsid w:val="208D6D93"/>
    <w:rsid w:val="2090AEF8"/>
    <w:rsid w:val="209B64B9"/>
    <w:rsid w:val="20AAFBC0"/>
    <w:rsid w:val="20CAB3BF"/>
    <w:rsid w:val="20E39470"/>
    <w:rsid w:val="21AFCF68"/>
    <w:rsid w:val="21D6342F"/>
    <w:rsid w:val="22CFD884"/>
    <w:rsid w:val="22D255A6"/>
    <w:rsid w:val="237A669B"/>
    <w:rsid w:val="2472305E"/>
    <w:rsid w:val="24B71F30"/>
    <w:rsid w:val="24DEBAFE"/>
    <w:rsid w:val="2576F5A4"/>
    <w:rsid w:val="25CADB35"/>
    <w:rsid w:val="26050743"/>
    <w:rsid w:val="26360F24"/>
    <w:rsid w:val="26547080"/>
    <w:rsid w:val="26E69085"/>
    <w:rsid w:val="26FC41F8"/>
    <w:rsid w:val="26FD0163"/>
    <w:rsid w:val="2722164C"/>
    <w:rsid w:val="281A02EF"/>
    <w:rsid w:val="2846A906"/>
    <w:rsid w:val="29731DC8"/>
    <w:rsid w:val="29BE0F23"/>
    <w:rsid w:val="2A7422F8"/>
    <w:rsid w:val="2A8BFADD"/>
    <w:rsid w:val="2A9B86C0"/>
    <w:rsid w:val="2AFCA6AA"/>
    <w:rsid w:val="2BB49038"/>
    <w:rsid w:val="2BBC9EC4"/>
    <w:rsid w:val="2D4F04D8"/>
    <w:rsid w:val="2DB0E7E4"/>
    <w:rsid w:val="2DE7652C"/>
    <w:rsid w:val="2DF68BFA"/>
    <w:rsid w:val="2E0CCE5C"/>
    <w:rsid w:val="2E197BDB"/>
    <w:rsid w:val="2E6E5A43"/>
    <w:rsid w:val="2E790B30"/>
    <w:rsid w:val="2E848E11"/>
    <w:rsid w:val="2EA98230"/>
    <w:rsid w:val="2F375F2E"/>
    <w:rsid w:val="2F6A970E"/>
    <w:rsid w:val="2F8CD588"/>
    <w:rsid w:val="2FB591C3"/>
    <w:rsid w:val="30A4631D"/>
    <w:rsid w:val="312BD26A"/>
    <w:rsid w:val="313B5F6D"/>
    <w:rsid w:val="315E8CC7"/>
    <w:rsid w:val="31A3F5E2"/>
    <w:rsid w:val="31B15C04"/>
    <w:rsid w:val="325E5543"/>
    <w:rsid w:val="32882817"/>
    <w:rsid w:val="3295043C"/>
    <w:rsid w:val="32F7E912"/>
    <w:rsid w:val="3380329A"/>
    <w:rsid w:val="33BA2727"/>
    <w:rsid w:val="35717AC3"/>
    <w:rsid w:val="358C1169"/>
    <w:rsid w:val="35C91B9B"/>
    <w:rsid w:val="35F7283B"/>
    <w:rsid w:val="362B7DEB"/>
    <w:rsid w:val="363C19AA"/>
    <w:rsid w:val="367F0121"/>
    <w:rsid w:val="36A4A1E9"/>
    <w:rsid w:val="37151B7D"/>
    <w:rsid w:val="37398A81"/>
    <w:rsid w:val="375A923D"/>
    <w:rsid w:val="37D9E6F7"/>
    <w:rsid w:val="37FD7503"/>
    <w:rsid w:val="38BA9715"/>
    <w:rsid w:val="38F1A22C"/>
    <w:rsid w:val="3969C1D6"/>
    <w:rsid w:val="3989BD06"/>
    <w:rsid w:val="3A59BFA2"/>
    <w:rsid w:val="3A8251C3"/>
    <w:rsid w:val="3A84201F"/>
    <w:rsid w:val="3AAA493F"/>
    <w:rsid w:val="3BAC7F56"/>
    <w:rsid w:val="3BC49B00"/>
    <w:rsid w:val="3C4B45EE"/>
    <w:rsid w:val="3CE33177"/>
    <w:rsid w:val="3D15073A"/>
    <w:rsid w:val="3D782331"/>
    <w:rsid w:val="3DAA57B5"/>
    <w:rsid w:val="3DC83A32"/>
    <w:rsid w:val="3DDB06A6"/>
    <w:rsid w:val="3E096FB3"/>
    <w:rsid w:val="3E68667B"/>
    <w:rsid w:val="3E87C469"/>
    <w:rsid w:val="3E89D530"/>
    <w:rsid w:val="3EDDA321"/>
    <w:rsid w:val="3FF7767B"/>
    <w:rsid w:val="40154008"/>
    <w:rsid w:val="40797A15"/>
    <w:rsid w:val="40AE2EDB"/>
    <w:rsid w:val="410810A8"/>
    <w:rsid w:val="410BD04E"/>
    <w:rsid w:val="414CA82D"/>
    <w:rsid w:val="4154D65F"/>
    <w:rsid w:val="417A5BE2"/>
    <w:rsid w:val="41C3F492"/>
    <w:rsid w:val="424AD563"/>
    <w:rsid w:val="4306525C"/>
    <w:rsid w:val="433EA42F"/>
    <w:rsid w:val="43959832"/>
    <w:rsid w:val="43B995C9"/>
    <w:rsid w:val="4400675C"/>
    <w:rsid w:val="44944D97"/>
    <w:rsid w:val="44B6530E"/>
    <w:rsid w:val="452D8FED"/>
    <w:rsid w:val="462988E0"/>
    <w:rsid w:val="47D7DF89"/>
    <w:rsid w:val="48AFBD2B"/>
    <w:rsid w:val="48DEFE64"/>
    <w:rsid w:val="497E9C26"/>
    <w:rsid w:val="49ECAD85"/>
    <w:rsid w:val="49F23A98"/>
    <w:rsid w:val="4A79167B"/>
    <w:rsid w:val="4AA82189"/>
    <w:rsid w:val="4AD74B0A"/>
    <w:rsid w:val="4BAF0BED"/>
    <w:rsid w:val="4BD82EEF"/>
    <w:rsid w:val="4D07A5B6"/>
    <w:rsid w:val="4D40AE54"/>
    <w:rsid w:val="4D82949C"/>
    <w:rsid w:val="4DAFAF77"/>
    <w:rsid w:val="4DBFF7C7"/>
    <w:rsid w:val="4E0DD4E7"/>
    <w:rsid w:val="4E2188D7"/>
    <w:rsid w:val="4E2C4EED"/>
    <w:rsid w:val="4E2E183D"/>
    <w:rsid w:val="4E44EABD"/>
    <w:rsid w:val="4E57CD1D"/>
    <w:rsid w:val="4E679477"/>
    <w:rsid w:val="4EB2DFCF"/>
    <w:rsid w:val="4F0E0C40"/>
    <w:rsid w:val="4F27050B"/>
    <w:rsid w:val="4F3E038E"/>
    <w:rsid w:val="4F69B77B"/>
    <w:rsid w:val="4F708CAB"/>
    <w:rsid w:val="4FE9761C"/>
    <w:rsid w:val="50014670"/>
    <w:rsid w:val="5044CED1"/>
    <w:rsid w:val="506DD69D"/>
    <w:rsid w:val="5235E61F"/>
    <w:rsid w:val="5272E1C9"/>
    <w:rsid w:val="538BE2A3"/>
    <w:rsid w:val="557A4435"/>
    <w:rsid w:val="5588F306"/>
    <w:rsid w:val="55F1ED85"/>
    <w:rsid w:val="55FB531C"/>
    <w:rsid w:val="56235C90"/>
    <w:rsid w:val="5645DFE9"/>
    <w:rsid w:val="56C4269A"/>
    <w:rsid w:val="56E3F296"/>
    <w:rsid w:val="56F6316B"/>
    <w:rsid w:val="5756680D"/>
    <w:rsid w:val="575F2A2C"/>
    <w:rsid w:val="57D324F5"/>
    <w:rsid w:val="57E56415"/>
    <w:rsid w:val="584B8013"/>
    <w:rsid w:val="58573066"/>
    <w:rsid w:val="58B9E3B7"/>
    <w:rsid w:val="58DAA4DD"/>
    <w:rsid w:val="58E8467B"/>
    <w:rsid w:val="593C6A2C"/>
    <w:rsid w:val="5964009F"/>
    <w:rsid w:val="5A189FBE"/>
    <w:rsid w:val="5A4F5C0B"/>
    <w:rsid w:val="5A6DE476"/>
    <w:rsid w:val="5ACFA41F"/>
    <w:rsid w:val="5AF316C3"/>
    <w:rsid w:val="5B4E204B"/>
    <w:rsid w:val="5BA44D6B"/>
    <w:rsid w:val="5BCCDD46"/>
    <w:rsid w:val="5BDCC1EA"/>
    <w:rsid w:val="5CFEC8DD"/>
    <w:rsid w:val="5D01EDBE"/>
    <w:rsid w:val="5D3CAE49"/>
    <w:rsid w:val="5E455D1F"/>
    <w:rsid w:val="5EAF8AC7"/>
    <w:rsid w:val="5F0CB677"/>
    <w:rsid w:val="5F4F665B"/>
    <w:rsid w:val="5F5F900D"/>
    <w:rsid w:val="5F98083D"/>
    <w:rsid w:val="5FC64865"/>
    <w:rsid w:val="5FCA6CB8"/>
    <w:rsid w:val="608454CB"/>
    <w:rsid w:val="60EFB5DA"/>
    <w:rsid w:val="6166536D"/>
    <w:rsid w:val="61C839E3"/>
    <w:rsid w:val="62A32CA5"/>
    <w:rsid w:val="62A817B6"/>
    <w:rsid w:val="62C7AC0E"/>
    <w:rsid w:val="631345B7"/>
    <w:rsid w:val="6379A7F7"/>
    <w:rsid w:val="63868B29"/>
    <w:rsid w:val="638AD197"/>
    <w:rsid w:val="638CF8B3"/>
    <w:rsid w:val="64351578"/>
    <w:rsid w:val="645F04C0"/>
    <w:rsid w:val="648520D1"/>
    <w:rsid w:val="64DA2B95"/>
    <w:rsid w:val="6503F238"/>
    <w:rsid w:val="650F6AC4"/>
    <w:rsid w:val="65740A85"/>
    <w:rsid w:val="657E96E6"/>
    <w:rsid w:val="65B7FBE0"/>
    <w:rsid w:val="66199331"/>
    <w:rsid w:val="66943172"/>
    <w:rsid w:val="66B368B3"/>
    <w:rsid w:val="66B6FD6D"/>
    <w:rsid w:val="66C45B32"/>
    <w:rsid w:val="67459182"/>
    <w:rsid w:val="678F06EF"/>
    <w:rsid w:val="679C0903"/>
    <w:rsid w:val="6887D8FB"/>
    <w:rsid w:val="68A0877E"/>
    <w:rsid w:val="6934DF6F"/>
    <w:rsid w:val="693E1195"/>
    <w:rsid w:val="695BEA05"/>
    <w:rsid w:val="696F0673"/>
    <w:rsid w:val="69BFFCDD"/>
    <w:rsid w:val="6A11519A"/>
    <w:rsid w:val="6A8BFCE1"/>
    <w:rsid w:val="6BEDDABD"/>
    <w:rsid w:val="6C319B1C"/>
    <w:rsid w:val="6CDB6921"/>
    <w:rsid w:val="6D2DF31F"/>
    <w:rsid w:val="6D7487E7"/>
    <w:rsid w:val="6E1C79BA"/>
    <w:rsid w:val="6F3D420A"/>
    <w:rsid w:val="6F84403A"/>
    <w:rsid w:val="700678A5"/>
    <w:rsid w:val="705E1A88"/>
    <w:rsid w:val="7066B03A"/>
    <w:rsid w:val="709255E8"/>
    <w:rsid w:val="70CB587D"/>
    <w:rsid w:val="70F00941"/>
    <w:rsid w:val="70F25000"/>
    <w:rsid w:val="71447D57"/>
    <w:rsid w:val="73310CB8"/>
    <w:rsid w:val="737031DA"/>
    <w:rsid w:val="73A20B33"/>
    <w:rsid w:val="741FBDBE"/>
    <w:rsid w:val="7429069A"/>
    <w:rsid w:val="751F6BCB"/>
    <w:rsid w:val="756EFED0"/>
    <w:rsid w:val="7606FD03"/>
    <w:rsid w:val="762BEB9D"/>
    <w:rsid w:val="7636E706"/>
    <w:rsid w:val="767BB1AE"/>
    <w:rsid w:val="767D7F76"/>
    <w:rsid w:val="76A21059"/>
    <w:rsid w:val="7706FC22"/>
    <w:rsid w:val="771FC7BB"/>
    <w:rsid w:val="785F9A7D"/>
    <w:rsid w:val="78CB0A48"/>
    <w:rsid w:val="78ECF90B"/>
    <w:rsid w:val="790251B6"/>
    <w:rsid w:val="79424E64"/>
    <w:rsid w:val="79732D75"/>
    <w:rsid w:val="7996E4F5"/>
    <w:rsid w:val="79A3DB28"/>
    <w:rsid w:val="79B14171"/>
    <w:rsid w:val="79D5DCA3"/>
    <w:rsid w:val="79F69DFA"/>
    <w:rsid w:val="7A25AE52"/>
    <w:rsid w:val="7AE80D94"/>
    <w:rsid w:val="7B2C059B"/>
    <w:rsid w:val="7B800DDA"/>
    <w:rsid w:val="7B9F4309"/>
    <w:rsid w:val="7BF97B86"/>
    <w:rsid w:val="7CADBE03"/>
    <w:rsid w:val="7D8E6DD9"/>
    <w:rsid w:val="7E02850B"/>
    <w:rsid w:val="7E7A1141"/>
    <w:rsid w:val="7EB8FCFD"/>
    <w:rsid w:val="7FB5E1F6"/>
    <w:rsid w:val="7FE25A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F3521F"/>
  <w15:chartTrackingRefBased/>
  <w15:docId w15:val="{40B3EC99-82E5-483C-92C0-4419F9DCA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92D79"/>
  </w:style>
  <w:style w:type="paragraph" w:styleId="Heading1">
    <w:name w:val="heading 1"/>
    <w:basedOn w:val="Normal"/>
    <w:next w:val="Normal"/>
    <w:link w:val="Heading1Char"/>
    <w:uiPriority w:val="9"/>
    <w:qFormat/>
    <w:rsid w:val="00AA710A"/>
    <w:pPr>
      <w:keepNext/>
      <w:numPr>
        <w:numId w:val="2"/>
      </w:numPr>
      <w:spacing w:before="240" w:after="80"/>
      <w:jc w:val="center"/>
      <w:outlineLvl w:val="0"/>
    </w:pPr>
    <w:rPr>
      <w:rFonts w:ascii="Helvetica" w:hAnsi="Helvetica"/>
      <w:smallCaps/>
      <w:kern w:val="28"/>
      <w:lang w:val="x-none" w:eastAsia="x-none"/>
    </w:rPr>
  </w:style>
  <w:style w:type="paragraph" w:styleId="Heading2">
    <w:name w:val="heading 2"/>
    <w:basedOn w:val="Normal"/>
    <w:next w:val="Normal"/>
    <w:link w:val="Heading2Char"/>
    <w:uiPriority w:val="9"/>
    <w:qFormat/>
    <w:rsid w:val="00AA710A"/>
    <w:pPr>
      <w:keepNext/>
      <w:numPr>
        <w:ilvl w:val="1"/>
        <w:numId w:val="2"/>
      </w:numPr>
      <w:spacing w:before="120" w:after="60"/>
      <w:outlineLvl w:val="1"/>
    </w:pPr>
    <w:rPr>
      <w:rFonts w:ascii="Helvetica" w:hAnsi="Helvetica"/>
      <w:i/>
      <w:iCs/>
      <w:lang w:val="x-none" w:eastAsia="x-none"/>
    </w:rPr>
  </w:style>
  <w:style w:type="paragraph" w:styleId="Heading3">
    <w:name w:val="heading 3"/>
    <w:basedOn w:val="Normal"/>
    <w:next w:val="Normal"/>
    <w:uiPriority w:val="9"/>
    <w:qFormat/>
    <w:rsid w:val="004B1E6D"/>
    <w:pPr>
      <w:keepNext/>
      <w:numPr>
        <w:ilvl w:val="2"/>
        <w:numId w:val="2"/>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2"/>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2"/>
      </w:numPr>
      <w:spacing w:before="240" w:after="60"/>
      <w:outlineLvl w:val="4"/>
    </w:pPr>
    <w:rPr>
      <w:sz w:val="18"/>
      <w:szCs w:val="18"/>
    </w:rPr>
  </w:style>
  <w:style w:type="paragraph" w:styleId="Heading6">
    <w:name w:val="heading 6"/>
    <w:basedOn w:val="Normal"/>
    <w:next w:val="Normal"/>
    <w:uiPriority w:val="9"/>
    <w:qFormat/>
    <w:rsid w:val="00192D79"/>
    <w:pPr>
      <w:numPr>
        <w:ilvl w:val="5"/>
        <w:numId w:val="2"/>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2"/>
      </w:numPr>
      <w:spacing w:before="240" w:after="60"/>
      <w:outlineLvl w:val="6"/>
    </w:pPr>
    <w:rPr>
      <w:sz w:val="16"/>
      <w:szCs w:val="16"/>
    </w:rPr>
  </w:style>
  <w:style w:type="paragraph" w:styleId="Heading8">
    <w:name w:val="heading 8"/>
    <w:basedOn w:val="Normal"/>
    <w:next w:val="Normal"/>
    <w:uiPriority w:val="9"/>
    <w:qFormat/>
    <w:rsid w:val="00192D79"/>
    <w:pPr>
      <w:numPr>
        <w:ilvl w:val="7"/>
        <w:numId w:val="2"/>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AA710A"/>
    <w:pPr>
      <w:framePr w:w="9360" w:hSpace="187" w:vSpace="187" w:wrap="notBeside" w:vAnchor="text" w:hAnchor="page" w:xAlign="center" w:y="1"/>
      <w:jc w:val="center"/>
    </w:pPr>
    <w:rPr>
      <w:rFonts w:ascii="Helvetica" w:hAnsi="Helvetica"/>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3"/>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AA710A"/>
    <w:rPr>
      <w:rFonts w:ascii="Helvetica" w:hAnsi="Helvetica"/>
      <w:smallCaps/>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AA710A"/>
    <w:rPr>
      <w:rFonts w:ascii="Helvetica" w:hAnsi="Helvetica"/>
      <w:i/>
      <w:iCs/>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style>
  <w:style w:type="paragraph" w:styleId="NormalWeb">
    <w:name w:val="Normal (Web)"/>
    <w:basedOn w:val="Normal"/>
    <w:uiPriority w:val="99"/>
    <w:unhideWhenUsed/>
    <w:rsid w:val="007A0AE3"/>
    <w:pPr>
      <w:spacing w:before="100" w:beforeAutospacing="1" w:after="100" w:afterAutospacing="1"/>
    </w:pPr>
    <w:rPr>
      <w:sz w:val="24"/>
      <w:szCs w:val="24"/>
    </w:rPr>
  </w:style>
  <w:style w:type="paragraph" w:styleId="TableofAuthorities">
    <w:name w:val="table of authorities"/>
    <w:basedOn w:val="Normal"/>
    <w:next w:val="Normal"/>
    <w:rsid w:val="00B0752B"/>
    <w:pPr>
      <w:ind w:left="200" w:hanging="200"/>
    </w:pPr>
    <w:rPr>
      <w:rFonts w:asciiTheme="minorHAnsi" w:hAnsiTheme="minorHAnsi"/>
    </w:rPr>
  </w:style>
  <w:style w:type="paragraph" w:styleId="TOAHeading">
    <w:name w:val="toa heading"/>
    <w:basedOn w:val="Normal"/>
    <w:next w:val="Normal"/>
    <w:rsid w:val="00B0752B"/>
    <w:pPr>
      <w:spacing w:before="120" w:after="120"/>
    </w:pPr>
    <w:rPr>
      <w:rFonts w:asciiTheme="minorHAnsi" w:hAnsiTheme="minorHAnsi" w:cs="Arial"/>
      <w:u w:val="single"/>
    </w:rPr>
  </w:style>
  <w:style w:type="table" w:styleId="TableGrid">
    <w:name w:val="Table Grid"/>
    <w:basedOn w:val="TableNormal"/>
    <w:rsid w:val="009F2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F2FED"/>
    <w:pPr>
      <w:spacing w:after="200"/>
    </w:pPr>
    <w:rPr>
      <w:i/>
      <w:iCs/>
      <w:color w:val="44546A" w:themeColor="text2"/>
      <w:sz w:val="18"/>
      <w:szCs w:val="18"/>
    </w:rPr>
  </w:style>
  <w:style w:type="character" w:styleId="PlaceholderText">
    <w:name w:val="Placeholder Text"/>
    <w:basedOn w:val="DefaultParagraphFont"/>
    <w:uiPriority w:val="99"/>
    <w:semiHidden/>
    <w:rsid w:val="002035F8"/>
    <w:rPr>
      <w:color w:val="808080"/>
    </w:rPr>
  </w:style>
  <w:style w:type="character" w:styleId="UnresolvedMention">
    <w:name w:val="Unresolved Mention"/>
    <w:basedOn w:val="DefaultParagraphFont"/>
    <w:uiPriority w:val="99"/>
    <w:semiHidden/>
    <w:unhideWhenUsed/>
    <w:rsid w:val="00830581"/>
    <w:rPr>
      <w:color w:val="605E5C"/>
      <w:shd w:val="clear" w:color="auto" w:fill="E1DFDD"/>
    </w:rPr>
  </w:style>
  <w:style w:type="character" w:styleId="PageNumber">
    <w:name w:val="page number"/>
    <w:basedOn w:val="DefaultParagraphFont"/>
    <w:rsid w:val="00E5221C"/>
  </w:style>
  <w:style w:type="paragraph" w:styleId="ListParagraph">
    <w:name w:val="List Paragraph"/>
    <w:basedOn w:val="Normal"/>
    <w:uiPriority w:val="34"/>
    <w:qFormat/>
    <w:rsid w:val="00E522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0530">
      <w:bodyDiv w:val="1"/>
      <w:marLeft w:val="0"/>
      <w:marRight w:val="0"/>
      <w:marTop w:val="0"/>
      <w:marBottom w:val="0"/>
      <w:divBdr>
        <w:top w:val="none" w:sz="0" w:space="0" w:color="auto"/>
        <w:left w:val="none" w:sz="0" w:space="0" w:color="auto"/>
        <w:bottom w:val="none" w:sz="0" w:space="0" w:color="auto"/>
        <w:right w:val="none" w:sz="0" w:space="0" w:color="auto"/>
      </w:divBdr>
    </w:div>
    <w:div w:id="95296979">
      <w:bodyDiv w:val="1"/>
      <w:marLeft w:val="0"/>
      <w:marRight w:val="0"/>
      <w:marTop w:val="0"/>
      <w:marBottom w:val="0"/>
      <w:divBdr>
        <w:top w:val="none" w:sz="0" w:space="0" w:color="auto"/>
        <w:left w:val="none" w:sz="0" w:space="0" w:color="auto"/>
        <w:bottom w:val="none" w:sz="0" w:space="0" w:color="auto"/>
        <w:right w:val="none" w:sz="0" w:space="0" w:color="auto"/>
      </w:divBdr>
    </w:div>
    <w:div w:id="223640698">
      <w:bodyDiv w:val="1"/>
      <w:marLeft w:val="0"/>
      <w:marRight w:val="0"/>
      <w:marTop w:val="0"/>
      <w:marBottom w:val="0"/>
      <w:divBdr>
        <w:top w:val="none" w:sz="0" w:space="0" w:color="auto"/>
        <w:left w:val="none" w:sz="0" w:space="0" w:color="auto"/>
        <w:bottom w:val="none" w:sz="0" w:space="0" w:color="auto"/>
        <w:right w:val="none" w:sz="0" w:space="0" w:color="auto"/>
      </w:divBdr>
    </w:div>
    <w:div w:id="253320806">
      <w:bodyDiv w:val="1"/>
      <w:marLeft w:val="0"/>
      <w:marRight w:val="0"/>
      <w:marTop w:val="0"/>
      <w:marBottom w:val="0"/>
      <w:divBdr>
        <w:top w:val="none" w:sz="0" w:space="0" w:color="auto"/>
        <w:left w:val="none" w:sz="0" w:space="0" w:color="auto"/>
        <w:bottom w:val="none" w:sz="0" w:space="0" w:color="auto"/>
        <w:right w:val="none" w:sz="0" w:space="0" w:color="auto"/>
      </w:divBdr>
    </w:div>
    <w:div w:id="328756350">
      <w:bodyDiv w:val="1"/>
      <w:marLeft w:val="0"/>
      <w:marRight w:val="0"/>
      <w:marTop w:val="0"/>
      <w:marBottom w:val="0"/>
      <w:divBdr>
        <w:top w:val="none" w:sz="0" w:space="0" w:color="auto"/>
        <w:left w:val="none" w:sz="0" w:space="0" w:color="auto"/>
        <w:bottom w:val="none" w:sz="0" w:space="0" w:color="auto"/>
        <w:right w:val="none" w:sz="0" w:space="0" w:color="auto"/>
      </w:divBdr>
    </w:div>
    <w:div w:id="372004554">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55435352">
      <w:bodyDiv w:val="1"/>
      <w:marLeft w:val="0"/>
      <w:marRight w:val="0"/>
      <w:marTop w:val="0"/>
      <w:marBottom w:val="0"/>
      <w:divBdr>
        <w:top w:val="none" w:sz="0" w:space="0" w:color="auto"/>
        <w:left w:val="none" w:sz="0" w:space="0" w:color="auto"/>
        <w:bottom w:val="none" w:sz="0" w:space="0" w:color="auto"/>
        <w:right w:val="none" w:sz="0" w:space="0" w:color="auto"/>
      </w:divBdr>
    </w:div>
    <w:div w:id="898709398">
      <w:bodyDiv w:val="1"/>
      <w:marLeft w:val="0"/>
      <w:marRight w:val="0"/>
      <w:marTop w:val="0"/>
      <w:marBottom w:val="0"/>
      <w:divBdr>
        <w:top w:val="none" w:sz="0" w:space="0" w:color="auto"/>
        <w:left w:val="none" w:sz="0" w:space="0" w:color="auto"/>
        <w:bottom w:val="none" w:sz="0" w:space="0" w:color="auto"/>
        <w:right w:val="none" w:sz="0" w:space="0" w:color="auto"/>
      </w:divBdr>
    </w:div>
    <w:div w:id="923412932">
      <w:bodyDiv w:val="1"/>
      <w:marLeft w:val="0"/>
      <w:marRight w:val="0"/>
      <w:marTop w:val="0"/>
      <w:marBottom w:val="0"/>
      <w:divBdr>
        <w:top w:val="none" w:sz="0" w:space="0" w:color="auto"/>
        <w:left w:val="none" w:sz="0" w:space="0" w:color="auto"/>
        <w:bottom w:val="none" w:sz="0" w:space="0" w:color="auto"/>
        <w:right w:val="none" w:sz="0" w:space="0" w:color="auto"/>
      </w:divBdr>
    </w:div>
    <w:div w:id="1004362742">
      <w:bodyDiv w:val="1"/>
      <w:marLeft w:val="0"/>
      <w:marRight w:val="0"/>
      <w:marTop w:val="0"/>
      <w:marBottom w:val="0"/>
      <w:divBdr>
        <w:top w:val="none" w:sz="0" w:space="0" w:color="auto"/>
        <w:left w:val="none" w:sz="0" w:space="0" w:color="auto"/>
        <w:bottom w:val="none" w:sz="0" w:space="0" w:color="auto"/>
        <w:right w:val="none" w:sz="0" w:space="0" w:color="auto"/>
      </w:divBdr>
    </w:div>
    <w:div w:id="1120146192">
      <w:bodyDiv w:val="1"/>
      <w:marLeft w:val="0"/>
      <w:marRight w:val="0"/>
      <w:marTop w:val="0"/>
      <w:marBottom w:val="0"/>
      <w:divBdr>
        <w:top w:val="none" w:sz="0" w:space="0" w:color="auto"/>
        <w:left w:val="none" w:sz="0" w:space="0" w:color="auto"/>
        <w:bottom w:val="none" w:sz="0" w:space="0" w:color="auto"/>
        <w:right w:val="none" w:sz="0" w:space="0" w:color="auto"/>
      </w:divBdr>
    </w:div>
    <w:div w:id="1131358978">
      <w:bodyDiv w:val="1"/>
      <w:marLeft w:val="0"/>
      <w:marRight w:val="0"/>
      <w:marTop w:val="0"/>
      <w:marBottom w:val="0"/>
      <w:divBdr>
        <w:top w:val="none" w:sz="0" w:space="0" w:color="auto"/>
        <w:left w:val="none" w:sz="0" w:space="0" w:color="auto"/>
        <w:bottom w:val="none" w:sz="0" w:space="0" w:color="auto"/>
        <w:right w:val="none" w:sz="0" w:space="0" w:color="auto"/>
      </w:divBdr>
    </w:div>
    <w:div w:id="1133131643">
      <w:bodyDiv w:val="1"/>
      <w:marLeft w:val="0"/>
      <w:marRight w:val="0"/>
      <w:marTop w:val="0"/>
      <w:marBottom w:val="0"/>
      <w:divBdr>
        <w:top w:val="none" w:sz="0" w:space="0" w:color="auto"/>
        <w:left w:val="none" w:sz="0" w:space="0" w:color="auto"/>
        <w:bottom w:val="none" w:sz="0" w:space="0" w:color="auto"/>
        <w:right w:val="none" w:sz="0" w:space="0" w:color="auto"/>
      </w:divBdr>
    </w:div>
    <w:div w:id="1246762392">
      <w:bodyDiv w:val="1"/>
      <w:marLeft w:val="0"/>
      <w:marRight w:val="0"/>
      <w:marTop w:val="0"/>
      <w:marBottom w:val="0"/>
      <w:divBdr>
        <w:top w:val="none" w:sz="0" w:space="0" w:color="auto"/>
        <w:left w:val="none" w:sz="0" w:space="0" w:color="auto"/>
        <w:bottom w:val="none" w:sz="0" w:space="0" w:color="auto"/>
        <w:right w:val="none" w:sz="0" w:space="0" w:color="auto"/>
      </w:divBdr>
    </w:div>
    <w:div w:id="1250427641">
      <w:bodyDiv w:val="1"/>
      <w:marLeft w:val="0"/>
      <w:marRight w:val="0"/>
      <w:marTop w:val="0"/>
      <w:marBottom w:val="0"/>
      <w:divBdr>
        <w:top w:val="none" w:sz="0" w:space="0" w:color="auto"/>
        <w:left w:val="none" w:sz="0" w:space="0" w:color="auto"/>
        <w:bottom w:val="none" w:sz="0" w:space="0" w:color="auto"/>
        <w:right w:val="none" w:sz="0" w:space="0" w:color="auto"/>
      </w:divBdr>
    </w:div>
    <w:div w:id="1275213625">
      <w:bodyDiv w:val="1"/>
      <w:marLeft w:val="0"/>
      <w:marRight w:val="0"/>
      <w:marTop w:val="0"/>
      <w:marBottom w:val="0"/>
      <w:divBdr>
        <w:top w:val="none" w:sz="0" w:space="0" w:color="auto"/>
        <w:left w:val="none" w:sz="0" w:space="0" w:color="auto"/>
        <w:bottom w:val="none" w:sz="0" w:space="0" w:color="auto"/>
        <w:right w:val="none" w:sz="0" w:space="0" w:color="auto"/>
      </w:divBdr>
    </w:div>
    <w:div w:id="1446851662">
      <w:bodyDiv w:val="1"/>
      <w:marLeft w:val="0"/>
      <w:marRight w:val="0"/>
      <w:marTop w:val="0"/>
      <w:marBottom w:val="0"/>
      <w:divBdr>
        <w:top w:val="none" w:sz="0" w:space="0" w:color="auto"/>
        <w:left w:val="none" w:sz="0" w:space="0" w:color="auto"/>
        <w:bottom w:val="none" w:sz="0" w:space="0" w:color="auto"/>
        <w:right w:val="none" w:sz="0" w:space="0" w:color="auto"/>
      </w:divBdr>
    </w:div>
    <w:div w:id="1543053236">
      <w:bodyDiv w:val="1"/>
      <w:marLeft w:val="0"/>
      <w:marRight w:val="0"/>
      <w:marTop w:val="0"/>
      <w:marBottom w:val="0"/>
      <w:divBdr>
        <w:top w:val="none" w:sz="0" w:space="0" w:color="auto"/>
        <w:left w:val="none" w:sz="0" w:space="0" w:color="auto"/>
        <w:bottom w:val="none" w:sz="0" w:space="0" w:color="auto"/>
        <w:right w:val="none" w:sz="0" w:space="0" w:color="auto"/>
      </w:divBdr>
    </w:div>
    <w:div w:id="154455542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81798463">
      <w:bodyDiv w:val="1"/>
      <w:marLeft w:val="0"/>
      <w:marRight w:val="0"/>
      <w:marTop w:val="0"/>
      <w:marBottom w:val="0"/>
      <w:divBdr>
        <w:top w:val="none" w:sz="0" w:space="0" w:color="auto"/>
        <w:left w:val="none" w:sz="0" w:space="0" w:color="auto"/>
        <w:bottom w:val="none" w:sz="0" w:space="0" w:color="auto"/>
        <w:right w:val="none" w:sz="0" w:space="0" w:color="auto"/>
      </w:divBdr>
      <w:divsChild>
        <w:div w:id="198783239">
          <w:marLeft w:val="0"/>
          <w:marRight w:val="0"/>
          <w:marTop w:val="0"/>
          <w:marBottom w:val="0"/>
          <w:divBdr>
            <w:top w:val="none" w:sz="0" w:space="0" w:color="auto"/>
            <w:left w:val="none" w:sz="0" w:space="0" w:color="auto"/>
            <w:bottom w:val="none" w:sz="0" w:space="0" w:color="auto"/>
            <w:right w:val="none" w:sz="0" w:space="0" w:color="auto"/>
          </w:divBdr>
          <w:divsChild>
            <w:div w:id="317274710">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1877935483">
      <w:bodyDiv w:val="1"/>
      <w:marLeft w:val="0"/>
      <w:marRight w:val="0"/>
      <w:marTop w:val="0"/>
      <w:marBottom w:val="0"/>
      <w:divBdr>
        <w:top w:val="none" w:sz="0" w:space="0" w:color="auto"/>
        <w:left w:val="none" w:sz="0" w:space="0" w:color="auto"/>
        <w:bottom w:val="none" w:sz="0" w:space="0" w:color="auto"/>
        <w:right w:val="none" w:sz="0" w:space="0" w:color="auto"/>
      </w:divBdr>
    </w:div>
    <w:div w:id="2068990619">
      <w:bodyDiv w:val="1"/>
      <w:marLeft w:val="0"/>
      <w:marRight w:val="0"/>
      <w:marTop w:val="0"/>
      <w:marBottom w:val="0"/>
      <w:divBdr>
        <w:top w:val="none" w:sz="0" w:space="0" w:color="auto"/>
        <w:left w:val="none" w:sz="0" w:space="0" w:color="auto"/>
        <w:bottom w:val="none" w:sz="0" w:space="0" w:color="auto"/>
        <w:right w:val="none" w:sz="0" w:space="0" w:color="auto"/>
      </w:divBdr>
    </w:div>
    <w:div w:id="2104256147">
      <w:bodyDiv w:val="1"/>
      <w:marLeft w:val="0"/>
      <w:marRight w:val="0"/>
      <w:marTop w:val="0"/>
      <w:marBottom w:val="0"/>
      <w:divBdr>
        <w:top w:val="none" w:sz="0" w:space="0" w:color="auto"/>
        <w:left w:val="none" w:sz="0" w:space="0" w:color="auto"/>
        <w:bottom w:val="none" w:sz="0" w:space="0" w:color="auto"/>
        <w:right w:val="none" w:sz="0" w:space="0" w:color="auto"/>
      </w:divBdr>
    </w:div>
    <w:div w:id="214303570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hyperlink" Target="http://www.nytimes.com/2020/01/12/technology/facial-recognition-polic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forbes.com/sites/nicolemartin1/2019/09/25/the-major-concerns-around-facial-recognition-techn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forbes.com/sites/bernardmarr/2019/08/19/facial-recognition-technology-here-are-the-important-pros-and-con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nytimes.com/2019/12/19/technology/facial-recognition-bias.html" TargetMode="External"/><Relationship Id="rId30" Type="http://schemas.openxmlformats.org/officeDocument/2006/relationships/header" Target="header3.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visionjo/facerec-bias-b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4C440-7232-4656-AB98-3C4C0D86D84F}">
  <we:reference id="wa104380646" version="1.0.0.0" store="en-US" storeType="OMEX"/>
  <we:alternateReferences>
    <we:reference id="wa10438064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Fair2020</b:Tag>
    <b:SourceType>JournalArticle</b:SourceType>
    <b:Guid>{91C4E040-C339-7144-954D-9E338FEBEA02}</b:Guid>
    <b:Title>Face Recognition: Too Bias, or Not Too Bias?</b:Title>
    <b:Publisher>arXiv:2002.06483</b:Publisher>
    <b:Year>2020</b:Year>
    <b:Author>
      <b:Author>
        <b:NameList>
          <b:Person>
            <b:Last>Robinson</b:Last>
            <b:First>Joseph</b:First>
            <b:Middle>P., et al.</b:Middle>
          </b:Person>
        </b:NameList>
      </b:Author>
    </b:Author>
    <b:RefOrder>1</b:RefOrder>
  </b:Source>
</b:Sources>
</file>

<file path=customXml/itemProps1.xml><?xml version="1.0" encoding="utf-8"?>
<ds:datastoreItem xmlns:ds="http://schemas.openxmlformats.org/officeDocument/2006/customXml" ds:itemID="{624D1D19-7F62-419F-A684-6511287A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9</TotalTime>
  <Pages>1</Pages>
  <Words>4536</Words>
  <Characters>25859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30335</CharactersWithSpaces>
  <SharedDoc>false</SharedDoc>
  <HLinks>
    <vt:vector size="30" baseType="variant">
      <vt:variant>
        <vt:i4>1900625</vt:i4>
      </vt:variant>
      <vt:variant>
        <vt:i4>9</vt:i4>
      </vt:variant>
      <vt:variant>
        <vt:i4>0</vt:i4>
      </vt:variant>
      <vt:variant>
        <vt:i4>5</vt:i4>
      </vt:variant>
      <vt:variant>
        <vt:lpwstr>http://www.forbes.com/sites/nicolemartin1/2019/09/25/the-major-concerns-around-facial-recognition-technology/</vt:lpwstr>
      </vt:variant>
      <vt:variant>
        <vt:lpwstr>79bd0e704fe3</vt:lpwstr>
      </vt:variant>
      <vt:variant>
        <vt:i4>7471145</vt:i4>
      </vt:variant>
      <vt:variant>
        <vt:i4>6</vt:i4>
      </vt:variant>
      <vt:variant>
        <vt:i4>0</vt:i4>
      </vt:variant>
      <vt:variant>
        <vt:i4>5</vt:i4>
      </vt:variant>
      <vt:variant>
        <vt:lpwstr>http://www.forbes.com/sites/bernardmarr/2019/08/19/facial-recognition-technology-here-are-the-important-pros-and-cons/</vt:lpwstr>
      </vt:variant>
      <vt:variant>
        <vt:lpwstr>7533dba314d1</vt:lpwstr>
      </vt:variant>
      <vt:variant>
        <vt:i4>5308445</vt:i4>
      </vt:variant>
      <vt:variant>
        <vt:i4>3</vt:i4>
      </vt:variant>
      <vt:variant>
        <vt:i4>0</vt:i4>
      </vt:variant>
      <vt:variant>
        <vt:i4>5</vt:i4>
      </vt:variant>
      <vt:variant>
        <vt:lpwstr>http://www.nytimes.com/2019/12/19/technology/facial-recognition-bias.html</vt:lpwstr>
      </vt:variant>
      <vt:variant>
        <vt:lpwstr/>
      </vt:variant>
      <vt:variant>
        <vt:i4>2621538</vt:i4>
      </vt:variant>
      <vt:variant>
        <vt:i4>0</vt:i4>
      </vt:variant>
      <vt:variant>
        <vt:i4>0</vt:i4>
      </vt:variant>
      <vt:variant>
        <vt:i4>5</vt:i4>
      </vt:variant>
      <vt:variant>
        <vt:lpwstr>http://www.nytimes.com/2020/01/12/technology/facial-recognition-police.html</vt:lpwstr>
      </vt:variant>
      <vt:variant>
        <vt:lpwstr/>
      </vt:variant>
      <vt:variant>
        <vt:i4>1048597</vt:i4>
      </vt:variant>
      <vt:variant>
        <vt:i4>0</vt:i4>
      </vt:variant>
      <vt:variant>
        <vt:i4>0</vt:i4>
      </vt:variant>
      <vt:variant>
        <vt:i4>5</vt:i4>
      </vt:variant>
      <vt:variant>
        <vt:lpwstr>https://github.com/visionjo/facerec-bias-bfw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Rohan Krishnamurthi</cp:lastModifiedBy>
  <cp:revision>4</cp:revision>
  <cp:lastPrinted>2020-04-26T03:54:00Z</cp:lastPrinted>
  <dcterms:created xsi:type="dcterms:W3CDTF">2020-04-26T03:54:00Z</dcterms:created>
  <dcterms:modified xsi:type="dcterms:W3CDTF">2020-04-26T17:11:00Z</dcterms:modified>
</cp:coreProperties>
</file>